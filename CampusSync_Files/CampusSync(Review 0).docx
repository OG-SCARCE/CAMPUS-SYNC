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AE62" w14:textId="4794FB61" w:rsidR="00D077E9" w:rsidRDefault="00D01DA4" w:rsidP="00D70D02">
      <w:r>
        <w:rPr>
          <w:noProof/>
        </w:rPr>
        <w:drawing>
          <wp:anchor distT="0" distB="0" distL="114300" distR="114300" simplePos="0" relativeHeight="251658240" behindDoc="1" locked="0" layoutInCell="1" allowOverlap="1" wp14:anchorId="60D12D02" wp14:editId="17390474">
            <wp:simplePos x="0" y="0"/>
            <wp:positionH relativeFrom="column">
              <wp:posOffset>-805180</wp:posOffset>
            </wp:positionH>
            <wp:positionV relativeFrom="page">
              <wp:posOffset>-10434</wp:posOffset>
            </wp:positionV>
            <wp:extent cx="7920544" cy="6683893"/>
            <wp:effectExtent l="0" t="0" r="4445" b="3175"/>
            <wp:wrapNone/>
            <wp:docPr id="1" name="Picture 1" descr="street view with city buildings, market and street s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20544" cy="6683893"/>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5060475D" w14:textId="77777777" w:rsidTr="00D077E9">
        <w:trPr>
          <w:trHeight w:val="1894"/>
        </w:trPr>
        <w:tc>
          <w:tcPr>
            <w:tcW w:w="5580" w:type="dxa"/>
            <w:tcBorders>
              <w:top w:val="nil"/>
              <w:left w:val="nil"/>
              <w:bottom w:val="nil"/>
              <w:right w:val="nil"/>
            </w:tcBorders>
          </w:tcPr>
          <w:p w14:paraId="7D52A2D1" w14:textId="397C929A" w:rsidR="00D077E9" w:rsidRDefault="004E16F4" w:rsidP="00D077E9">
            <w:r w:rsidRPr="00870856">
              <w:rPr>
                <w:noProof/>
              </w:rPr>
              <w:drawing>
                <wp:anchor distT="0" distB="0" distL="114300" distR="114300" simplePos="0" relativeHeight="251662336" behindDoc="0" locked="0" layoutInCell="1" allowOverlap="1" wp14:anchorId="23CF8B9F" wp14:editId="6B0FA186">
                  <wp:simplePos x="0" y="0"/>
                  <wp:positionH relativeFrom="column">
                    <wp:posOffset>-2540</wp:posOffset>
                  </wp:positionH>
                  <wp:positionV relativeFrom="paragraph">
                    <wp:posOffset>-387078</wp:posOffset>
                  </wp:positionV>
                  <wp:extent cx="4324350" cy="1045028"/>
                  <wp:effectExtent l="0" t="0" r="0" b="3175"/>
                  <wp:wrapNone/>
                  <wp:docPr id="463647098"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4350" cy="1045028"/>
                          </a:xfrm>
                          <a:prstGeom prst="rect">
                            <a:avLst/>
                          </a:prstGeom>
                        </pic:spPr>
                      </pic:pic>
                    </a:graphicData>
                  </a:graphic>
                  <wp14:sizeRelH relativeFrom="margin">
                    <wp14:pctWidth>0</wp14:pctWidth>
                  </wp14:sizeRelH>
                  <wp14:sizeRelV relativeFrom="margin">
                    <wp14:pctHeight>0</wp14:pctHeight>
                  </wp14:sizeRelV>
                </wp:anchor>
              </w:drawing>
            </w:r>
          </w:p>
          <w:p w14:paraId="663D1520" w14:textId="41B0ADFD" w:rsidR="00D077E9" w:rsidRDefault="00D20B48" w:rsidP="00D077E9">
            <w:r>
              <w:rPr>
                <w:noProof/>
              </w:rPr>
              <mc:AlternateContent>
                <mc:Choice Requires="wps">
                  <w:drawing>
                    <wp:anchor distT="0" distB="0" distL="114300" distR="114300" simplePos="0" relativeHeight="251672576" behindDoc="0" locked="0" layoutInCell="1" allowOverlap="1" wp14:anchorId="7B2FEEEB" wp14:editId="232CFFE7">
                      <wp:simplePos x="0" y="0"/>
                      <wp:positionH relativeFrom="column">
                        <wp:posOffset>-227512</wp:posOffset>
                      </wp:positionH>
                      <wp:positionV relativeFrom="paragraph">
                        <wp:posOffset>780324</wp:posOffset>
                      </wp:positionV>
                      <wp:extent cx="4448432" cy="1828800"/>
                      <wp:effectExtent l="0" t="0" r="0" b="5080"/>
                      <wp:wrapNone/>
                      <wp:docPr id="1691872738" name="Text Box 1"/>
                      <wp:cNvGraphicFramePr/>
                      <a:graphic xmlns:a="http://schemas.openxmlformats.org/drawingml/2006/main">
                        <a:graphicData uri="http://schemas.microsoft.com/office/word/2010/wordprocessingShape">
                          <wps:wsp>
                            <wps:cNvSpPr txBox="1"/>
                            <wps:spPr>
                              <a:xfrm>
                                <a:off x="0" y="0"/>
                                <a:ext cx="4448432" cy="1828800"/>
                              </a:xfrm>
                              <a:prstGeom prst="rect">
                                <a:avLst/>
                              </a:prstGeom>
                              <a:noFill/>
                              <a:ln>
                                <a:noFill/>
                              </a:ln>
                            </wps:spPr>
                            <wps:txbx>
                              <w:txbxContent>
                                <w:p w14:paraId="56260CF4" w14:textId="05D9C5FD" w:rsidR="00D01DA4" w:rsidRPr="00D01DA4" w:rsidRDefault="00D01DA4" w:rsidP="00D01DA4">
                                  <w:pPr>
                                    <w:spacing w:after="200"/>
                                    <w:jc w:val="center"/>
                                    <w:rPr>
                                      <w:rFonts w:ascii="Times New Roman" w:hAnsi="Times New Roman" w:cs="Times New Roman"/>
                                      <w:color w:val="0F0D29"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6F4">
                                    <w:rPr>
                                      <w:rFonts w:ascii="Times New Roman" w:hAnsi="Times New Roman" w:cs="Times New Roman"/>
                                      <w:color w:val="18AFFB" w:themeColor="accent1" w:themeTint="99"/>
                                      <w:sz w:val="72"/>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 SYNC</w:t>
                                  </w:r>
                                  <w:r w:rsidRPr="00D01DA4">
                                    <w:rPr>
                                      <w:rFonts w:ascii="Times New Roman" w:hAnsi="Times New Roman" w:cs="Times New Roman"/>
                                      <w:color w:val="EE00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01DA4">
                                    <w:rPr>
                                      <w:rFonts w:ascii="Times New Roman" w:hAnsi="Times New Roman" w:cs="Times New Roman"/>
                                      <w:color w:val="0F0D29"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0B48">
                                    <w:rPr>
                                      <w:rFonts w:ascii="Times New Roman" w:hAnsi="Times New Roman" w:cs="Times New Roman"/>
                                      <w:color w:val="0F0D29" w:themeColor="text1"/>
                                      <w:sz w:val="72"/>
                                      <w:szCs w:val="72"/>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10000"/>
                                          </w14:schemeClr>
                                        </w14:solidFill>
                                        <w14:prstDash w14:val="solid"/>
                                        <w14:round/>
                                      </w14:textOutline>
                                    </w:rPr>
                                    <w:t>SMART COLLEGE 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B2FEEEB" id="_x0000_t202" coordsize="21600,21600" o:spt="202" path="m,l,21600r21600,l21600,xe">
                      <v:stroke joinstyle="miter"/>
                      <v:path gradientshapeok="t" o:connecttype="rect"/>
                    </v:shapetype>
                    <v:shape id="Text Box 1" o:spid="_x0000_s1026" type="#_x0000_t202" style="position:absolute;margin-left:-17.9pt;margin-top:61.45pt;width:350.25pt;height:2in;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" filled="f" stroked="f">
                      <v:fill o:detectmouseclick="t"/>
                      <v:textbox style="mso-fit-shape-to-text:t">
                        <w:txbxContent>
                          <w:p w14:paraId="56260CF4" w14:textId="05D9C5FD" w:rsidR="00D01DA4" w:rsidRPr="00D01DA4" w:rsidRDefault="00D01DA4" w:rsidP="00D01DA4">
                            <w:pPr>
                              <w:spacing w:after="200"/>
                              <w:jc w:val="center"/>
                              <w:rPr>
                                <w:rFonts w:ascii="Times New Roman" w:hAnsi="Times New Roman" w:cs="Times New Roman"/>
                                <w:color w:val="0F0D29"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16F4">
                              <w:rPr>
                                <w:rFonts w:ascii="Times New Roman" w:hAnsi="Times New Roman" w:cs="Times New Roman"/>
                                <w:color w:val="18AFFB" w:themeColor="accent1" w:themeTint="99"/>
                                <w:sz w:val="72"/>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 SYNC</w:t>
                            </w:r>
                            <w:r w:rsidRPr="00D01DA4">
                              <w:rPr>
                                <w:rFonts w:ascii="Times New Roman" w:hAnsi="Times New Roman" w:cs="Times New Roman"/>
                                <w:color w:val="EE00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01DA4">
                              <w:rPr>
                                <w:rFonts w:ascii="Times New Roman" w:hAnsi="Times New Roman" w:cs="Times New Roman"/>
                                <w:color w:val="0F0D29"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0B48">
                              <w:rPr>
                                <w:rFonts w:ascii="Times New Roman" w:hAnsi="Times New Roman" w:cs="Times New Roman"/>
                                <w:color w:val="0F0D29" w:themeColor="text1"/>
                                <w:sz w:val="72"/>
                                <w:szCs w:val="72"/>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10000"/>
                                    </w14:schemeClr>
                                  </w14:solidFill>
                                  <w14:prstDash w14:val="solid"/>
                                  <w14:round/>
                                </w14:textOutline>
                              </w:rPr>
                              <w:t>SMART COLLEGE MANAGEMENT SYSTEM</w:t>
                            </w:r>
                          </w:p>
                        </w:txbxContent>
                      </v:textbox>
                    </v:shape>
                  </w:pict>
                </mc:Fallback>
              </mc:AlternateContent>
            </w:r>
          </w:p>
        </w:tc>
      </w:tr>
      <w:tr w:rsidR="00D077E9" w14:paraId="1687B200" w14:textId="77777777" w:rsidTr="00D077E9">
        <w:trPr>
          <w:trHeight w:val="7636"/>
        </w:trPr>
        <w:tc>
          <w:tcPr>
            <w:tcW w:w="5580" w:type="dxa"/>
            <w:tcBorders>
              <w:top w:val="nil"/>
              <w:left w:val="nil"/>
              <w:bottom w:val="nil"/>
              <w:right w:val="nil"/>
            </w:tcBorders>
          </w:tcPr>
          <w:p w14:paraId="189E935A" w14:textId="79DA957B" w:rsidR="00D077E9" w:rsidRDefault="00D077E9" w:rsidP="00D077E9">
            <w:pPr>
              <w:rPr>
                <w:noProof/>
              </w:rPr>
            </w:pPr>
          </w:p>
        </w:tc>
      </w:tr>
      <w:tr w:rsidR="00D077E9" w14:paraId="35AD2717" w14:textId="77777777" w:rsidTr="00D077E9">
        <w:trPr>
          <w:trHeight w:val="2171"/>
        </w:trPr>
        <w:tc>
          <w:tcPr>
            <w:tcW w:w="5580" w:type="dxa"/>
            <w:tcBorders>
              <w:top w:val="nil"/>
              <w:left w:val="nil"/>
              <w:bottom w:val="nil"/>
              <w:right w:val="nil"/>
            </w:tcBorders>
          </w:tcPr>
          <w:p w14:paraId="345ADCE1" w14:textId="75BA0B44" w:rsidR="00D077E9" w:rsidRDefault="004E16F4" w:rsidP="00D077E9">
            <w:r w:rsidRPr="002B03A4">
              <mc:AlternateContent>
                <mc:Choice Requires="wps">
                  <w:drawing>
                    <wp:anchor distT="0" distB="0" distL="114300" distR="114300" simplePos="0" relativeHeight="251665408" behindDoc="0" locked="0" layoutInCell="1" allowOverlap="1" wp14:anchorId="66B35C8D" wp14:editId="3E05A08F">
                      <wp:simplePos x="0" y="0"/>
                      <wp:positionH relativeFrom="column">
                        <wp:posOffset>-594549</wp:posOffset>
                      </wp:positionH>
                      <wp:positionV relativeFrom="paragraph">
                        <wp:posOffset>65559</wp:posOffset>
                      </wp:positionV>
                      <wp:extent cx="5213985" cy="1106805"/>
                      <wp:effectExtent l="0" t="0" r="0" b="0"/>
                      <wp:wrapNone/>
                      <wp:docPr id="5" name="object 5"/>
                      <wp:cNvGraphicFramePr/>
                      <a:graphic xmlns:a="http://schemas.openxmlformats.org/drawingml/2006/main">
                        <a:graphicData uri="http://schemas.microsoft.com/office/word/2010/wordprocessingShape">
                          <wps:wsp>
                            <wps:cNvSpPr txBox="1"/>
                            <wps:spPr>
                              <a:xfrm>
                                <a:off x="0" y="0"/>
                                <a:ext cx="5213985" cy="1106805"/>
                              </a:xfrm>
                              <a:prstGeom prst="rect">
                                <a:avLst/>
                              </a:prstGeom>
                            </wps:spPr>
                            <wps:txbx>
                              <w:txbxContent>
                                <w:p w14:paraId="62D2AD6F" w14:textId="77777777" w:rsidR="00D01DA4" w:rsidRPr="00D01DA4" w:rsidRDefault="00D01DA4" w:rsidP="00D01DA4">
                                  <w:pPr>
                                    <w:rPr>
                                      <w:sz w:val="96"/>
                                      <w:szCs w:val="56"/>
                                    </w:rPr>
                                  </w:pPr>
                                  <w:sdt>
                                    <w:sdtPr>
                                      <w:rPr>
                                        <w:sz w:val="96"/>
                                        <w:szCs w:val="56"/>
                                      </w:rPr>
                                      <w:id w:val="-1740469667"/>
                                      <w:placeholder>
                                        <w:docPart w:val="5C103B7234A340589CCB70B0EE71E1F8"/>
                                      </w:placeholder>
                                      <w15:appearance w15:val="hidden"/>
                                    </w:sdtPr>
                                    <w:sdtContent>
                                      <w:r w:rsidRPr="00D01DA4">
                                        <w:rPr>
                                          <w:sz w:val="96"/>
                                          <w:szCs w:val="56"/>
                                        </w:rPr>
                                        <w:t>GUVI PROJECT</w:t>
                                      </w:r>
                                    </w:sdtContent>
                                  </w:sdt>
                                </w:p>
                                <w:p w14:paraId="366EC073" w14:textId="7DF7E260" w:rsidR="002B03A4" w:rsidRPr="00D01DA4" w:rsidRDefault="002B03A4" w:rsidP="00D01DA4">
                                  <w:pPr>
                                    <w:spacing w:before="58" w:line="360" w:lineRule="auto"/>
                                    <w:rPr>
                                      <w:rFonts w:ascii="Cambria" w:hAnsi="Cambria" w:cs="Cambria"/>
                                      <w:sz w:val="40"/>
                                      <w:szCs w:val="40"/>
                                    </w:rPr>
                                  </w:pPr>
                                  <w:r w:rsidRPr="00D01DA4">
                                    <w:rPr>
                                      <w:rFonts w:ascii="Cambria" w:hAnsi="Cambria" w:cs="Cambria"/>
                                      <w:sz w:val="40"/>
                                      <w:szCs w:val="40"/>
                                    </w:rPr>
                                    <w:t>SUBMITTED</w:t>
                                  </w:r>
                                  <w:r w:rsidRPr="00D01DA4">
                                    <w:rPr>
                                      <w:rFonts w:ascii="Cambria" w:hAnsi="Cambria" w:cs="Cambria"/>
                                      <w:spacing w:val="-6"/>
                                      <w:sz w:val="40"/>
                                      <w:szCs w:val="40"/>
                                    </w:rPr>
                                    <w:t xml:space="preserve"> </w:t>
                                  </w:r>
                                  <w:r w:rsidRPr="00D01DA4">
                                    <w:rPr>
                                      <w:rFonts w:ascii="Cambria" w:hAnsi="Cambria" w:cs="Cambria"/>
                                      <w:spacing w:val="-5"/>
                                      <w:sz w:val="40"/>
                                      <w:szCs w:val="40"/>
                                    </w:rPr>
                                    <w:t>BY</w:t>
                                  </w:r>
                                  <w:r w:rsidRPr="00D01DA4">
                                    <w:rPr>
                                      <w:rFonts w:ascii="Cambria" w:hAnsi="Cambria" w:cs="Cambria"/>
                                      <w:spacing w:val="-5"/>
                                      <w:sz w:val="40"/>
                                      <w:szCs w:val="40"/>
                                    </w:rPr>
                                    <w:t>:</w:t>
                                  </w:r>
                                </w:p>
                                <w:p w14:paraId="4ECB96C3" w14:textId="21BC5429" w:rsidR="002B03A4" w:rsidRDefault="002B03A4" w:rsidP="00D01DA4">
                                  <w:pPr>
                                    <w:spacing w:before="5" w:line="268" w:lineRule="auto"/>
                                    <w:ind w:left="14" w:right="14"/>
                                  </w:pPr>
                                  <w:r>
                                    <w:t>SHOBHIT TIWARI</w:t>
                                  </w:r>
                                  <w:r w:rsidRPr="002B03A4">
                                    <w:t xml:space="preserve"> – </w:t>
                                  </w:r>
                                  <w:hyperlink r:id="rId9" w:history="1">
                                    <w:r w:rsidRPr="002B03A4">
                                      <w:t>shobhit.24scse1290006@galgotiasuniversity.ac.in</w:t>
                                    </w:r>
                                  </w:hyperlink>
                                </w:p>
                                <w:p w14:paraId="7A5D2F5B" w14:textId="77777777" w:rsidR="00D01DA4" w:rsidRPr="002B03A4" w:rsidRDefault="00D01DA4" w:rsidP="00D01DA4">
                                  <w:pPr>
                                    <w:spacing w:before="5" w:line="268" w:lineRule="auto"/>
                                    <w:ind w:left="14" w:right="14"/>
                                  </w:pPr>
                                </w:p>
                                <w:p w14:paraId="51D9D76A" w14:textId="6A3F3FDC" w:rsidR="002B03A4" w:rsidRDefault="002B03A4" w:rsidP="00D01DA4">
                                  <w:pPr>
                                    <w:spacing w:before="5" w:line="268" w:lineRule="auto"/>
                                    <w:ind w:left="14" w:right="14"/>
                                  </w:pPr>
                                  <w:r>
                                    <w:t>AMAN PATEL</w:t>
                                  </w:r>
                                  <w:r w:rsidRPr="002B03A4">
                                    <w:t xml:space="preserve"> – </w:t>
                                  </w:r>
                                  <w:hyperlink r:id="rId10" w:history="1">
                                    <w:r w:rsidRPr="002B03A4">
                                      <w:t>aman.24scse1260003@galgotiasuniversity.ac.in</w:t>
                                    </w:r>
                                  </w:hyperlink>
                                </w:p>
                                <w:p w14:paraId="7825BF81" w14:textId="77777777" w:rsidR="00D01DA4" w:rsidRPr="002B03A4" w:rsidRDefault="00D01DA4" w:rsidP="00D01DA4">
                                  <w:pPr>
                                    <w:spacing w:before="5" w:line="268" w:lineRule="auto"/>
                                    <w:ind w:left="14" w:right="14"/>
                                  </w:pPr>
                                </w:p>
                                <w:p w14:paraId="2D29DCF8" w14:textId="5762331B" w:rsidR="002B03A4" w:rsidRPr="002B03A4" w:rsidRDefault="002B03A4" w:rsidP="00D01DA4">
                                  <w:pPr>
                                    <w:spacing w:before="33"/>
                                  </w:pPr>
                                  <w:r>
                                    <w:t>ALOK SHAW</w:t>
                                  </w:r>
                                  <w:r w:rsidRPr="002B03A4">
                                    <w:t xml:space="preserve"> – </w:t>
                                  </w:r>
                                  <w:hyperlink r:id="rId11" w:history="1">
                                    <w:r w:rsidRPr="002B03A4">
                                      <w:t>alok.24scse1290023@galgotiasuniversity.ac.in</w:t>
                                    </w:r>
                                  </w:hyperlink>
                                </w:p>
                              </w:txbxContent>
                            </wps:txbx>
                            <wps:bodyPr vert="horz" wrap="square" lIns="0" tIns="36830" rIns="0" bIns="0" rtlCol="0">
                              <a:spAutoFit/>
                            </wps:bodyPr>
                          </wps:wsp>
                        </a:graphicData>
                      </a:graphic>
                      <wp14:sizeRelH relativeFrom="margin">
                        <wp14:pctWidth>0</wp14:pctWidth>
                      </wp14:sizeRelH>
                    </wp:anchor>
                  </w:drawing>
                </mc:Choice>
                <mc:Fallback>
                  <w:pict>
                    <v:shape w14:anchorId="66B35C8D" id="object 5" o:spid="_x0000_s1027" type="#_x0000_t202" style="position:absolute;margin-left:-46.8pt;margin-top:5.15pt;width:410.55pt;height:87.1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" filled="f" stroked="f">
                      <v:textbox style="mso-fit-shape-to-text:t" inset="0,2.9pt,0,0">
                        <w:txbxContent>
                          <w:p w14:paraId="62D2AD6F" w14:textId="77777777" w:rsidR="00D01DA4" w:rsidRPr="00D01DA4" w:rsidRDefault="00D01DA4" w:rsidP="00D01DA4">
                            <w:pPr>
                              <w:rPr>
                                <w:sz w:val="96"/>
                                <w:szCs w:val="56"/>
                              </w:rPr>
                            </w:pPr>
                            <w:sdt>
                              <w:sdtPr>
                                <w:rPr>
                                  <w:sz w:val="96"/>
                                  <w:szCs w:val="56"/>
                                </w:rPr>
                                <w:id w:val="-1740469667"/>
                                <w:placeholder>
                                  <w:docPart w:val="5C103B7234A340589CCB70B0EE71E1F8"/>
                                </w:placeholder>
                                <w15:appearance w15:val="hidden"/>
                              </w:sdtPr>
                              <w:sdtContent>
                                <w:r w:rsidRPr="00D01DA4">
                                  <w:rPr>
                                    <w:sz w:val="96"/>
                                    <w:szCs w:val="56"/>
                                  </w:rPr>
                                  <w:t>GUVI PROJECT</w:t>
                                </w:r>
                              </w:sdtContent>
                            </w:sdt>
                          </w:p>
                          <w:p w14:paraId="366EC073" w14:textId="7DF7E260" w:rsidR="002B03A4" w:rsidRPr="00D01DA4" w:rsidRDefault="002B03A4" w:rsidP="00D01DA4">
                            <w:pPr>
                              <w:spacing w:before="58" w:line="360" w:lineRule="auto"/>
                              <w:rPr>
                                <w:rFonts w:ascii="Cambria" w:hAnsi="Cambria" w:cs="Cambria"/>
                                <w:sz w:val="40"/>
                                <w:szCs w:val="40"/>
                              </w:rPr>
                            </w:pPr>
                            <w:r w:rsidRPr="00D01DA4">
                              <w:rPr>
                                <w:rFonts w:ascii="Cambria" w:hAnsi="Cambria" w:cs="Cambria"/>
                                <w:sz w:val="40"/>
                                <w:szCs w:val="40"/>
                              </w:rPr>
                              <w:t>SUBMITTED</w:t>
                            </w:r>
                            <w:r w:rsidRPr="00D01DA4">
                              <w:rPr>
                                <w:rFonts w:ascii="Cambria" w:hAnsi="Cambria" w:cs="Cambria"/>
                                <w:spacing w:val="-6"/>
                                <w:sz w:val="40"/>
                                <w:szCs w:val="40"/>
                              </w:rPr>
                              <w:t xml:space="preserve"> </w:t>
                            </w:r>
                            <w:r w:rsidRPr="00D01DA4">
                              <w:rPr>
                                <w:rFonts w:ascii="Cambria" w:hAnsi="Cambria" w:cs="Cambria"/>
                                <w:spacing w:val="-5"/>
                                <w:sz w:val="40"/>
                                <w:szCs w:val="40"/>
                              </w:rPr>
                              <w:t>BY</w:t>
                            </w:r>
                            <w:r w:rsidRPr="00D01DA4">
                              <w:rPr>
                                <w:rFonts w:ascii="Cambria" w:hAnsi="Cambria" w:cs="Cambria"/>
                                <w:spacing w:val="-5"/>
                                <w:sz w:val="40"/>
                                <w:szCs w:val="40"/>
                              </w:rPr>
                              <w:t>:</w:t>
                            </w:r>
                          </w:p>
                          <w:p w14:paraId="4ECB96C3" w14:textId="21BC5429" w:rsidR="002B03A4" w:rsidRDefault="002B03A4" w:rsidP="00D01DA4">
                            <w:pPr>
                              <w:spacing w:before="5" w:line="268" w:lineRule="auto"/>
                              <w:ind w:left="14" w:right="14"/>
                            </w:pPr>
                            <w:r>
                              <w:t>SHOBHIT TIWARI</w:t>
                            </w:r>
                            <w:r w:rsidRPr="002B03A4">
                              <w:t xml:space="preserve"> – </w:t>
                            </w:r>
                            <w:hyperlink r:id="rId12" w:history="1">
                              <w:r w:rsidRPr="002B03A4">
                                <w:t>shobhit.24scse1290006@galgotiasuniversity.ac.in</w:t>
                              </w:r>
                            </w:hyperlink>
                          </w:p>
                          <w:p w14:paraId="7A5D2F5B" w14:textId="77777777" w:rsidR="00D01DA4" w:rsidRPr="002B03A4" w:rsidRDefault="00D01DA4" w:rsidP="00D01DA4">
                            <w:pPr>
                              <w:spacing w:before="5" w:line="268" w:lineRule="auto"/>
                              <w:ind w:left="14" w:right="14"/>
                            </w:pPr>
                          </w:p>
                          <w:p w14:paraId="51D9D76A" w14:textId="6A3F3FDC" w:rsidR="002B03A4" w:rsidRDefault="002B03A4" w:rsidP="00D01DA4">
                            <w:pPr>
                              <w:spacing w:before="5" w:line="268" w:lineRule="auto"/>
                              <w:ind w:left="14" w:right="14"/>
                            </w:pPr>
                            <w:r>
                              <w:t>AMAN PATEL</w:t>
                            </w:r>
                            <w:r w:rsidRPr="002B03A4">
                              <w:t xml:space="preserve"> – </w:t>
                            </w:r>
                            <w:hyperlink r:id="rId13" w:history="1">
                              <w:r w:rsidRPr="002B03A4">
                                <w:t>aman.24scse1260003@galgotiasuniversity.ac.in</w:t>
                              </w:r>
                            </w:hyperlink>
                          </w:p>
                          <w:p w14:paraId="7825BF81" w14:textId="77777777" w:rsidR="00D01DA4" w:rsidRPr="002B03A4" w:rsidRDefault="00D01DA4" w:rsidP="00D01DA4">
                            <w:pPr>
                              <w:spacing w:before="5" w:line="268" w:lineRule="auto"/>
                              <w:ind w:left="14" w:right="14"/>
                            </w:pPr>
                          </w:p>
                          <w:p w14:paraId="2D29DCF8" w14:textId="5762331B" w:rsidR="002B03A4" w:rsidRPr="002B03A4" w:rsidRDefault="002B03A4" w:rsidP="00D01DA4">
                            <w:pPr>
                              <w:spacing w:before="33"/>
                            </w:pPr>
                            <w:r>
                              <w:t>ALOK SHAW</w:t>
                            </w:r>
                            <w:r w:rsidRPr="002B03A4">
                              <w:t xml:space="preserve"> – </w:t>
                            </w:r>
                            <w:hyperlink r:id="rId14" w:history="1">
                              <w:r w:rsidRPr="002B03A4">
                                <w:t>alok.24scse1290023@galgotiasuniversity.ac.in</w:t>
                              </w:r>
                            </w:hyperlink>
                          </w:p>
                        </w:txbxContent>
                      </v:textbox>
                    </v:shape>
                  </w:pict>
                </mc:Fallback>
              </mc:AlternateContent>
            </w:r>
            <w:sdt>
              <w:sdtPr>
                <w:id w:val="1080870105"/>
                <w:placeholder>
                  <w:docPart w:val="163DE39E803442AABB3D8E7D9ACD43C3"/>
                </w:placeholder>
                <w15:appearance w15:val="hidden"/>
              </w:sdtPr>
              <w:sdtEndPr/>
              <w:sdtContent>
                <w:r w:rsidR="00D077E9" w:rsidRPr="00D86945">
                  <w:rPr>
                    <w:rStyle w:val="SubtitleChar"/>
                    <w:b w:val="0"/>
                  </w:rPr>
                  <w:fldChar w:fldCharType="begin"/>
                </w:r>
                <w:r w:rsidR="00D077E9" w:rsidRPr="00D86945">
                  <w:rPr>
                    <w:rStyle w:val="SubtitleChar"/>
                    <w:b w:val="0"/>
                  </w:rPr>
                  <w:instrText xml:space="preserve"> DATE  \@ "MMMM d"  \* MERGEFORMAT </w:instrText>
                </w:r>
                <w:r w:rsidR="00D077E9" w:rsidRPr="00D86945">
                  <w:rPr>
                    <w:rStyle w:val="SubtitleChar"/>
                    <w:b w:val="0"/>
                  </w:rPr>
                  <w:fldChar w:fldCharType="separate"/>
                </w:r>
                <w:r w:rsidR="00FE22F4">
                  <w:rPr>
                    <w:rStyle w:val="SubtitleChar"/>
                    <w:b w:val="0"/>
                    <w:noProof/>
                  </w:rPr>
                  <w:t>November 14</w:t>
                </w:r>
                <w:r w:rsidR="00D077E9" w:rsidRPr="00D86945">
                  <w:rPr>
                    <w:rStyle w:val="SubtitleChar"/>
                    <w:b w:val="0"/>
                  </w:rPr>
                  <w:fldChar w:fldCharType="end"/>
                </w:r>
              </w:sdtContent>
            </w:sdt>
          </w:p>
          <w:p w14:paraId="1CD86BD2" w14:textId="5C3F10F9" w:rsidR="00D077E9" w:rsidRPr="00D86945" w:rsidRDefault="00D077E9" w:rsidP="00D077E9">
            <w:pPr>
              <w:rPr>
                <w:noProof/>
                <w:sz w:val="10"/>
                <w:szCs w:val="10"/>
              </w:rPr>
            </w:pPr>
          </w:p>
        </w:tc>
      </w:tr>
    </w:tbl>
    <w:p w14:paraId="0586392B" w14:textId="0ACED86F" w:rsidR="004E16F4" w:rsidRDefault="00D01DA4" w:rsidP="004E16F4">
      <w:pPr>
        <w:spacing w:after="200"/>
      </w:pPr>
      <w:r w:rsidRPr="002B03A4">
        <w:drawing>
          <wp:anchor distT="0" distB="0" distL="114300" distR="114300" simplePos="0" relativeHeight="251663360" behindDoc="0" locked="0" layoutInCell="1" allowOverlap="1" wp14:anchorId="3F32A2C4" wp14:editId="50C53C58">
            <wp:simplePos x="0" y="0"/>
            <wp:positionH relativeFrom="column">
              <wp:posOffset>5018079</wp:posOffset>
            </wp:positionH>
            <wp:positionV relativeFrom="paragraph">
              <wp:posOffset>6186530</wp:posOffset>
            </wp:positionV>
            <wp:extent cx="2222330" cy="1990434"/>
            <wp:effectExtent l="0" t="0" r="0" b="0"/>
            <wp:wrapNone/>
            <wp:docPr id="9" name="Picture 8">
              <a:extLst xmlns:a="http://schemas.openxmlformats.org/drawingml/2006/main">
                <a:ext uri="{FF2B5EF4-FFF2-40B4-BE49-F238E27FC236}">
                  <a16:creationId xmlns:a16="http://schemas.microsoft.com/office/drawing/2014/main" id="{3D5957D4-A9E1-A309-D4A1-7D86450A90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D5957D4-A9E1-A309-D4A1-7D86450A9017}"/>
                        </a:ext>
                      </a:extLst>
                    </pic:cNvPr>
                    <pic:cNvPicPr>
                      <a:picLocks noChangeAspect="1"/>
                    </pic:cNvPicPr>
                  </pic:nvPicPr>
                  <pic:blipFill>
                    <a:blip r:embed="rId15">
                      <a:extLst>
                        <a:ext uri="{BEBA8EAE-BF5A-486C-A8C5-ECC9F3942E4B}">
                          <a14:imgProps xmlns:a14="http://schemas.microsoft.com/office/drawing/2010/main">
                            <a14:imgLayer r:embed="rId16">
                              <a14:imgEffect>
                                <a14:backgroundRemoval t="9709" b="93204" l="10000" r="90000">
                                  <a14:foregroundMark x1="51739" y1="90291" x2="50000" y2="93204"/>
                                </a14:backgroundRemoval>
                              </a14:imgEffect>
                            </a14:imgLayer>
                          </a14:imgProps>
                        </a:ext>
                        <a:ext uri="{28A0092B-C50C-407E-A947-70E740481C1C}">
                          <a14:useLocalDpi xmlns:a14="http://schemas.microsoft.com/office/drawing/2010/main" val="0"/>
                        </a:ext>
                      </a:extLst>
                    </a:blip>
                    <a:stretch>
                      <a:fillRect/>
                    </a:stretch>
                  </pic:blipFill>
                  <pic:spPr>
                    <a:xfrm>
                      <a:off x="0" y="0"/>
                      <a:ext cx="2222330" cy="199043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1" locked="0" layoutInCell="1" allowOverlap="1" wp14:anchorId="386C29C4" wp14:editId="5C6154AC">
                <wp:simplePos x="0" y="0"/>
                <wp:positionH relativeFrom="column">
                  <wp:posOffset>-743878</wp:posOffset>
                </wp:positionH>
                <wp:positionV relativeFrom="page">
                  <wp:posOffset>6672649</wp:posOffset>
                </wp:positionV>
                <wp:extent cx="7982465"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982465"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794BF6" id="Rectangle 2" o:spid="_x0000_s1026" alt="colored rectangle" style="position:absolute;margin-left:-58.55pt;margin-top:525.4pt;width:628.55pt;height:265.7pt;z-index:-25165721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" fillcolor="#34aba2 [3206]" stroked="f" strokeweight="2pt">
                <w10:wrap anchory="page"/>
              </v:rect>
            </w:pict>
          </mc:Fallback>
        </mc:AlternateContent>
      </w:r>
    </w:p>
    <w:p w14:paraId="3C4E7606" w14:textId="3E403EA9" w:rsidR="004E16F4" w:rsidRDefault="004E16F4" w:rsidP="00D077E9">
      <w:pPr>
        <w:pStyle w:val="Heading1"/>
      </w:pPr>
    </w:p>
    <w:p w14:paraId="766D4572" w14:textId="3E57ED36" w:rsidR="004E16F4" w:rsidRDefault="00D20B48">
      <w:pPr>
        <w:spacing w:after="200"/>
        <w:rPr>
          <w:rFonts w:asciiTheme="majorHAnsi" w:eastAsiaTheme="majorEastAsia" w:hAnsiTheme="majorHAnsi" w:cstheme="majorBidi"/>
          <w:color w:val="061F57" w:themeColor="text2" w:themeShade="BF"/>
          <w:kern w:val="28"/>
          <w:sz w:val="52"/>
          <w:szCs w:val="32"/>
        </w:rPr>
      </w:pPr>
      <w:r>
        <w:rPr>
          <w:noProof/>
        </w:rPr>
        <mc:AlternateContent>
          <mc:Choice Requires="wps">
            <w:drawing>
              <wp:anchor distT="0" distB="0" distL="114300" distR="114300" simplePos="0" relativeHeight="251666432" behindDoc="0" locked="0" layoutInCell="1" allowOverlap="1" wp14:anchorId="2120B79B" wp14:editId="1F4CF9DD">
                <wp:simplePos x="0" y="0"/>
                <wp:positionH relativeFrom="column">
                  <wp:posOffset>-631825</wp:posOffset>
                </wp:positionH>
                <wp:positionV relativeFrom="paragraph">
                  <wp:posOffset>6570345</wp:posOffset>
                </wp:positionV>
                <wp:extent cx="5275580" cy="308610"/>
                <wp:effectExtent l="0" t="0" r="20320" b="15240"/>
                <wp:wrapNone/>
                <wp:docPr id="607050777" name="Rectangle: Diagonal Corners Snipped 1"/>
                <wp:cNvGraphicFramePr/>
                <a:graphic xmlns:a="http://schemas.openxmlformats.org/drawingml/2006/main">
                  <a:graphicData uri="http://schemas.microsoft.com/office/word/2010/wordprocessingShape">
                    <wps:wsp>
                      <wps:cNvSpPr/>
                      <wps:spPr>
                        <a:xfrm>
                          <a:off x="0" y="0"/>
                          <a:ext cx="5275580" cy="308610"/>
                        </a:xfrm>
                        <a:prstGeom prst="snip2Diag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07DD19" id="Rectangle: Diagonal Corners Snipped 1" o:spid="_x0000_s1026" style="position:absolute;margin-left:-49.75pt;margin-top:517.35pt;width:415.4pt;height:24.3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275580,30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" path="m,l5224144,r51436,51436l5275580,308610r,l51436,308610,,257174,,xe" filled="f" strokecolor="#0f0d29 [3200]">
                <v:path arrowok="t" o:connecttype="custom" o:connectlocs="0,0;5224144,0;5275580,51436;5275580,308610;5275580,308610;51436,308610;0,257174;0,0" o:connectangles="0,0,0,0,0,0,0,0"/>
              </v:shape>
            </w:pict>
          </mc:Fallback>
        </mc:AlternateContent>
      </w:r>
      <w:r>
        <w:rPr>
          <w:noProof/>
        </w:rPr>
        <mc:AlternateContent>
          <mc:Choice Requires="wps">
            <w:drawing>
              <wp:anchor distT="0" distB="0" distL="114300" distR="114300" simplePos="0" relativeHeight="251670528" behindDoc="0" locked="0" layoutInCell="1" allowOverlap="1" wp14:anchorId="06D6F01C" wp14:editId="260D26B4">
                <wp:simplePos x="0" y="0"/>
                <wp:positionH relativeFrom="column">
                  <wp:posOffset>-627380</wp:posOffset>
                </wp:positionH>
                <wp:positionV relativeFrom="paragraph">
                  <wp:posOffset>7067550</wp:posOffset>
                </wp:positionV>
                <wp:extent cx="5275580" cy="308610"/>
                <wp:effectExtent l="0" t="0" r="20320" b="15240"/>
                <wp:wrapNone/>
                <wp:docPr id="1308915135" name="Rectangle: Diagonal Corners Snipped 1"/>
                <wp:cNvGraphicFramePr/>
                <a:graphic xmlns:a="http://schemas.openxmlformats.org/drawingml/2006/main">
                  <a:graphicData uri="http://schemas.microsoft.com/office/word/2010/wordprocessingShape">
                    <wps:wsp>
                      <wps:cNvSpPr/>
                      <wps:spPr>
                        <a:xfrm>
                          <a:off x="0" y="0"/>
                          <a:ext cx="5275580" cy="308610"/>
                        </a:xfrm>
                        <a:prstGeom prst="snip2Diag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DC92FFE" id="Rectangle: Diagonal Corners Snipped 1" o:spid="_x0000_s1026" style="position:absolute;margin-left:-49.4pt;margin-top:556.5pt;width:415.4pt;height:24.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275580,30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" path="m,l5224144,r51436,51436l5275580,308610r,l51436,308610,,257174,,xe" filled="f" strokecolor="#0f0d29 [3200]">
                <v:path arrowok="t" o:connecttype="custom" o:connectlocs="0,0;5224144,0;5275580,51436;5275580,308610;5275580,308610;51436,308610;0,257174;0,0" o:connectangles="0,0,0,0,0,0,0,0"/>
              </v:shape>
            </w:pict>
          </mc:Fallback>
        </mc:AlternateContent>
      </w:r>
      <w:r w:rsidR="004E16F4">
        <w:rPr>
          <w:noProof/>
        </w:rPr>
        <mc:AlternateContent>
          <mc:Choice Requires="wps">
            <w:drawing>
              <wp:anchor distT="0" distB="0" distL="114300" distR="114300" simplePos="0" relativeHeight="251668480" behindDoc="0" locked="0" layoutInCell="1" allowOverlap="1" wp14:anchorId="09E978B5" wp14:editId="4E340642">
                <wp:simplePos x="0" y="0"/>
                <wp:positionH relativeFrom="column">
                  <wp:posOffset>-630646</wp:posOffset>
                </wp:positionH>
                <wp:positionV relativeFrom="paragraph">
                  <wp:posOffset>7566660</wp:posOffset>
                </wp:positionV>
                <wp:extent cx="5275580" cy="308610"/>
                <wp:effectExtent l="0" t="0" r="20320" b="15240"/>
                <wp:wrapNone/>
                <wp:docPr id="101437840" name="Rectangle: Diagonal Corners Snipped 1"/>
                <wp:cNvGraphicFramePr/>
                <a:graphic xmlns:a="http://schemas.openxmlformats.org/drawingml/2006/main">
                  <a:graphicData uri="http://schemas.microsoft.com/office/word/2010/wordprocessingShape">
                    <wps:wsp>
                      <wps:cNvSpPr/>
                      <wps:spPr>
                        <a:xfrm>
                          <a:off x="0" y="0"/>
                          <a:ext cx="5275580" cy="308610"/>
                        </a:xfrm>
                        <a:prstGeom prst="snip2Diag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D655372" id="Rectangle: Diagonal Corners Snipped 1" o:spid="_x0000_s1026" style="position:absolute;margin-left:-49.65pt;margin-top:595.8pt;width:415.4pt;height:24.3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275580,30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" path="m,l5224144,r51436,51436l5275580,308610r,l51436,308610,,257174,,xe" filled="f" strokecolor="#0f0d29 [3200]">
                <v:path arrowok="t" o:connecttype="custom" o:connectlocs="0,0;5224144,0;5275580,51436;5275580,308610;5275580,308610;51436,308610;0,257174;0,0" o:connectangles="0,0,0,0,0,0,0,0"/>
              </v:shape>
            </w:pict>
          </mc:Fallback>
        </mc:AlternateContent>
      </w:r>
      <w:r w:rsidR="004E16F4">
        <w:br w:type="page"/>
      </w:r>
    </w:p>
    <w:p w14:paraId="74FE3BCA" w14:textId="60D222AB" w:rsidR="004E16F4" w:rsidRDefault="004E16F4" w:rsidP="00D077E9">
      <w:pPr>
        <w:pStyle w:val="Heading1"/>
      </w:pPr>
      <w:r>
        <w:rPr>
          <w:noProof/>
        </w:rPr>
        <w:lastRenderedPageBreak/>
        <w:drawing>
          <wp:anchor distT="0" distB="0" distL="114300" distR="114300" simplePos="0" relativeHeight="251676672" behindDoc="0" locked="0" layoutInCell="1" allowOverlap="1" wp14:anchorId="5B6137FC" wp14:editId="58839A33">
            <wp:simplePos x="0" y="0"/>
            <wp:positionH relativeFrom="column">
              <wp:posOffset>-719164</wp:posOffset>
            </wp:positionH>
            <wp:positionV relativeFrom="paragraph">
              <wp:posOffset>-481914</wp:posOffset>
            </wp:positionV>
            <wp:extent cx="7797113" cy="10218420"/>
            <wp:effectExtent l="0" t="0" r="0" b="0"/>
            <wp:wrapNone/>
            <wp:docPr id="1077220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20423" name="Picture 1077220423"/>
                    <pic:cNvPicPr/>
                  </pic:nvPicPr>
                  <pic:blipFill>
                    <a:blip r:embed="rId17">
                      <a:extLst>
                        <a:ext uri="{28A0092B-C50C-407E-A947-70E740481C1C}">
                          <a14:useLocalDpi xmlns:a14="http://schemas.microsoft.com/office/drawing/2010/main" val="0"/>
                        </a:ext>
                      </a:extLst>
                    </a:blip>
                    <a:stretch>
                      <a:fillRect/>
                    </a:stretch>
                  </pic:blipFill>
                  <pic:spPr>
                    <a:xfrm>
                      <a:off x="0" y="0"/>
                      <a:ext cx="7798854" cy="10220702"/>
                    </a:xfrm>
                    <a:prstGeom prst="rect">
                      <a:avLst/>
                    </a:prstGeom>
                  </pic:spPr>
                </pic:pic>
              </a:graphicData>
            </a:graphic>
            <wp14:sizeRelH relativeFrom="margin">
              <wp14:pctWidth>0</wp14:pctWidth>
            </wp14:sizeRelH>
            <wp14:sizeRelV relativeFrom="margin">
              <wp14:pctHeight>0</wp14:pctHeight>
            </wp14:sizeRelV>
          </wp:anchor>
        </w:drawing>
      </w:r>
    </w:p>
    <w:p w14:paraId="52E81A5D" w14:textId="11707BED" w:rsidR="004E16F4" w:rsidRDefault="00151318">
      <w:pPr>
        <w:spacing w:after="200"/>
        <w:rPr>
          <w:rFonts w:asciiTheme="majorHAnsi" w:eastAsiaTheme="majorEastAsia" w:hAnsiTheme="majorHAnsi" w:cstheme="majorBidi"/>
          <w:color w:val="061F57" w:themeColor="text2" w:themeShade="BF"/>
          <w:kern w:val="28"/>
          <w:sz w:val="52"/>
          <w:szCs w:val="32"/>
        </w:rPr>
      </w:pPr>
      <w:r w:rsidRPr="004E16F4">
        <w:drawing>
          <wp:anchor distT="0" distB="0" distL="114300" distR="114300" simplePos="0" relativeHeight="251678720" behindDoc="0" locked="0" layoutInCell="1" allowOverlap="1" wp14:anchorId="5C98F681" wp14:editId="52C86CE6">
            <wp:simplePos x="0" y="0"/>
            <wp:positionH relativeFrom="column">
              <wp:posOffset>641985</wp:posOffset>
            </wp:positionH>
            <wp:positionV relativeFrom="paragraph">
              <wp:posOffset>513080</wp:posOffset>
            </wp:positionV>
            <wp:extent cx="2971800" cy="2470785"/>
            <wp:effectExtent l="0" t="0" r="0" b="0"/>
            <wp:wrapNone/>
            <wp:docPr id="1315380645" name="Picture 4">
              <a:extLst xmlns:a="http://schemas.openxmlformats.org/drawingml/2006/main">
                <a:ext uri="{FF2B5EF4-FFF2-40B4-BE49-F238E27FC236}">
                  <a16:creationId xmlns:a16="http://schemas.microsoft.com/office/drawing/2014/main" id="{931F2D3E-2397-FA8A-4016-8BA0883A1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31F2D3E-2397-FA8A-4016-8BA0883A1A3D}"/>
                        </a:ext>
                      </a:extLst>
                    </pic:cNvPr>
                    <pic:cNvPicPr>
                      <a:picLocks noChangeAspect="1"/>
                    </pic:cNvPicPr>
                  </pic:nvPicPr>
                  <pic:blipFill>
                    <a:blip r:embed="rId18">
                      <a:extLst>
                        <a:ext uri="{BEBA8EAE-BF5A-486C-A8C5-ECC9F3942E4B}">
                          <a14:imgProps xmlns:a14="http://schemas.microsoft.com/office/drawing/2010/main">
                            <a14:imgLayer r:embed="rId19">
                              <a14:imgEffect>
                                <a14:backgroundRemoval t="9942" b="92690" l="6154" r="91026">
                                  <a14:foregroundMark x1="6154" y1="43567" x2="13333" y2="49415"/>
                                  <a14:foregroundMark x1="60769" y1="92982" x2="61538" y2="80994"/>
                                  <a14:foregroundMark x1="91026" y1="31287" x2="90256" y2="38012"/>
                                </a14:backgroundRemoval>
                              </a14:imgEffect>
                            </a14:imgLayer>
                          </a14:imgProps>
                        </a:ext>
                        <a:ext uri="{28A0092B-C50C-407E-A947-70E740481C1C}">
                          <a14:useLocalDpi xmlns:a14="http://schemas.microsoft.com/office/drawing/2010/main" val="0"/>
                        </a:ext>
                      </a:extLst>
                    </a:blip>
                    <a:stretch>
                      <a:fillRect/>
                    </a:stretch>
                  </pic:blipFill>
                  <pic:spPr>
                    <a:xfrm>
                      <a:off x="0" y="0"/>
                      <a:ext cx="2971800" cy="2470785"/>
                    </a:xfrm>
                    <a:prstGeom prst="rect">
                      <a:avLst/>
                    </a:prstGeom>
                  </pic:spPr>
                </pic:pic>
              </a:graphicData>
            </a:graphic>
            <wp14:sizeRelH relativeFrom="margin">
              <wp14:pctWidth>0</wp14:pctWidth>
            </wp14:sizeRelH>
            <wp14:sizeRelV relativeFrom="margin">
              <wp14:pctHeight>0</wp14:pctHeight>
            </wp14:sizeRelV>
          </wp:anchor>
        </w:drawing>
      </w:r>
      <w:r w:rsidR="004E16F4" w:rsidRPr="004E16F4">
        <mc:AlternateContent>
          <mc:Choice Requires="wps">
            <w:drawing>
              <wp:anchor distT="0" distB="0" distL="114300" distR="114300" simplePos="0" relativeHeight="251680768" behindDoc="0" locked="0" layoutInCell="1" allowOverlap="1" wp14:anchorId="59C2A7BC" wp14:editId="2B4678FF">
                <wp:simplePos x="0" y="0"/>
                <wp:positionH relativeFrom="column">
                  <wp:posOffset>640234</wp:posOffset>
                </wp:positionH>
                <wp:positionV relativeFrom="paragraph">
                  <wp:posOffset>3158232</wp:posOffset>
                </wp:positionV>
                <wp:extent cx="5448935" cy="2977515"/>
                <wp:effectExtent l="0" t="0" r="0" b="0"/>
                <wp:wrapNone/>
                <wp:docPr id="823746729" name="object 2"/>
                <wp:cNvGraphicFramePr/>
                <a:graphic xmlns:a="http://schemas.openxmlformats.org/drawingml/2006/main">
                  <a:graphicData uri="http://schemas.microsoft.com/office/word/2010/wordprocessingShape">
                    <wps:wsp>
                      <wps:cNvSpPr txBox="1"/>
                      <wps:spPr>
                        <a:xfrm>
                          <a:off x="0" y="0"/>
                          <a:ext cx="5448935" cy="2977515"/>
                        </a:xfrm>
                        <a:prstGeom prst="rect">
                          <a:avLst/>
                        </a:prstGeom>
                      </wps:spPr>
                      <wps:txbx>
                        <w:txbxContent>
                          <w:p w14:paraId="689E3816"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Abstract</w:t>
                            </w:r>
                          </w:p>
                          <w:p w14:paraId="18DA9EF4"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Project Description</w:t>
                            </w:r>
                          </w:p>
                          <w:p w14:paraId="1610ACE4"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Objectives</w:t>
                            </w:r>
                          </w:p>
                          <w:p w14:paraId="18C56DCA"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Approach / Methodology</w:t>
                            </w:r>
                          </w:p>
                          <w:p w14:paraId="69119262"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System Modules</w:t>
                            </w:r>
                          </w:p>
                          <w:p w14:paraId="622995B0"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Expected Outcomes</w:t>
                            </w:r>
                          </w:p>
                          <w:p w14:paraId="706063D7"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Database Design</w:t>
                            </w:r>
                          </w:p>
                          <w:p w14:paraId="3CE32651"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Tools &amp; Technologies Used</w:t>
                            </w:r>
                          </w:p>
                          <w:p w14:paraId="7141CAF6"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Advantages</w:t>
                            </w:r>
                          </w:p>
                          <w:p w14:paraId="041441E5" w14:textId="77777777" w:rsidR="004E16F4" w:rsidRPr="004E16F4" w:rsidRDefault="004E16F4" w:rsidP="004E16F4">
                            <w:pPr>
                              <w:tabs>
                                <w:tab w:val="left" w:pos="445"/>
                              </w:tabs>
                              <w:rPr>
                                <w:rFonts w:ascii="Boucherie Block" w:hAnsi="Boucherie Block"/>
                                <w:i/>
                                <w:sz w:val="44"/>
                                <w:szCs w:val="28"/>
                                <w:lang w:val="en-IN"/>
                              </w:rPr>
                            </w:pPr>
                            <w:r w:rsidRPr="00151318">
                              <w:rPr>
                                <w:rFonts w:ascii="Boucherie Block" w:hAnsi="Boucherie Block"/>
                                <w:i/>
                                <w:sz w:val="44"/>
                                <w:szCs w:val="28"/>
                                <w:lang w:val="en-IN"/>
                              </w:rPr>
                              <w:t xml:space="preserve">   10.</w:t>
                            </w:r>
                            <w:r w:rsidRPr="004E16F4">
                              <w:rPr>
                                <w:rFonts w:ascii="Boucherie Block" w:hAnsi="Boucherie Block"/>
                                <w:i/>
                                <w:sz w:val="44"/>
                                <w:szCs w:val="28"/>
                                <w:lang w:val="en-IN"/>
                              </w:rPr>
                              <w:t>Future Enhancements</w:t>
                            </w:r>
                          </w:p>
                          <w:p w14:paraId="1830B1DB" w14:textId="77777777" w:rsidR="004E16F4" w:rsidRPr="004E16F4" w:rsidRDefault="004E16F4" w:rsidP="004E16F4">
                            <w:pPr>
                              <w:tabs>
                                <w:tab w:val="left" w:pos="445"/>
                              </w:tabs>
                              <w:rPr>
                                <w:rFonts w:ascii="Boucherie Block" w:hAnsi="Boucherie Block"/>
                                <w:i/>
                                <w:sz w:val="44"/>
                                <w:szCs w:val="28"/>
                                <w:lang w:val="en-IN"/>
                              </w:rPr>
                            </w:pPr>
                            <w:r w:rsidRPr="00151318">
                              <w:rPr>
                                <w:rFonts w:ascii="Boucherie Block" w:hAnsi="Boucherie Block"/>
                                <w:i/>
                                <w:sz w:val="44"/>
                                <w:szCs w:val="28"/>
                                <w:lang w:val="en-IN"/>
                              </w:rPr>
                              <w:t xml:space="preserve">   11.</w:t>
                            </w:r>
                            <w:r w:rsidRPr="004E16F4">
                              <w:rPr>
                                <w:rFonts w:ascii="Boucherie Block" w:hAnsi="Boucherie Block"/>
                                <w:i/>
                                <w:sz w:val="44"/>
                                <w:szCs w:val="28"/>
                                <w:lang w:val="en-IN"/>
                              </w:rPr>
                              <w:t>Conclusion</w:t>
                            </w:r>
                          </w:p>
                          <w:p w14:paraId="1F23D2DC" w14:textId="77777777" w:rsidR="004E16F4" w:rsidRPr="00151318" w:rsidRDefault="004E16F4" w:rsidP="004E16F4">
                            <w:pPr>
                              <w:tabs>
                                <w:tab w:val="left" w:pos="445"/>
                              </w:tabs>
                              <w:ind w:left="360"/>
                              <w:rPr>
                                <w:rFonts w:ascii="Boucherie Block" w:hAnsi="Boucherie Block"/>
                                <w:i/>
                                <w:sz w:val="44"/>
                                <w:szCs w:val="28"/>
                              </w:rPr>
                            </w:pPr>
                          </w:p>
                        </w:txbxContent>
                      </wps:txbx>
                      <wps:bodyPr vert="horz" wrap="square" lIns="0" tIns="12700" rIns="0" bIns="0" rtlCol="0">
                        <a:spAutoFit/>
                      </wps:bodyPr>
                    </wps:wsp>
                  </a:graphicData>
                </a:graphic>
                <wp14:sizeRelH relativeFrom="margin">
                  <wp14:pctWidth>0</wp14:pctWidth>
                </wp14:sizeRelH>
                <wp14:sizeRelV relativeFrom="margin">
                  <wp14:pctHeight>0</wp14:pctHeight>
                </wp14:sizeRelV>
              </wp:anchor>
            </w:drawing>
          </mc:Choice>
          <mc:Fallback>
            <w:pict>
              <v:shape w14:anchorId="59C2A7BC" id="object 2" o:spid="_x0000_s1028" type="#_x0000_t202" style="position:absolute;margin-left:50.4pt;margin-top:248.7pt;width:429.05pt;height:234.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" filled="f" stroked="f">
                <v:textbox style="mso-fit-shape-to-text:t" inset="0,1pt,0,0">
                  <w:txbxContent>
                    <w:p w14:paraId="689E3816"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Abstract</w:t>
                      </w:r>
                    </w:p>
                    <w:p w14:paraId="18DA9EF4"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Project Description</w:t>
                      </w:r>
                    </w:p>
                    <w:p w14:paraId="1610ACE4"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Objectives</w:t>
                      </w:r>
                    </w:p>
                    <w:p w14:paraId="18C56DCA"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Approach / Methodology</w:t>
                      </w:r>
                    </w:p>
                    <w:p w14:paraId="69119262"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System Modules</w:t>
                      </w:r>
                    </w:p>
                    <w:p w14:paraId="622995B0"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Expected Outcomes</w:t>
                      </w:r>
                    </w:p>
                    <w:p w14:paraId="706063D7"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Database Design</w:t>
                      </w:r>
                    </w:p>
                    <w:p w14:paraId="3CE32651"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Tools &amp; Technologies Used</w:t>
                      </w:r>
                    </w:p>
                    <w:p w14:paraId="7141CAF6" w14:textId="77777777" w:rsidR="004E16F4" w:rsidRPr="00151318" w:rsidRDefault="004E16F4" w:rsidP="004E16F4">
                      <w:pPr>
                        <w:pStyle w:val="ListParagraph"/>
                        <w:numPr>
                          <w:ilvl w:val="0"/>
                          <w:numId w:val="1"/>
                        </w:numPr>
                        <w:tabs>
                          <w:tab w:val="left" w:pos="292"/>
                        </w:tabs>
                        <w:rPr>
                          <w:rFonts w:ascii="Boucherie Block" w:hAnsi="Boucherie Block" w:cstheme="minorBidi"/>
                          <w:b/>
                          <w:i/>
                          <w:color w:val="082A75" w:themeColor="text2"/>
                          <w:sz w:val="44"/>
                          <w:szCs w:val="28"/>
                          <w:lang w:val="en-US" w:eastAsia="en-US"/>
                        </w:rPr>
                      </w:pPr>
                      <w:r w:rsidRPr="00151318">
                        <w:rPr>
                          <w:rFonts w:ascii="Boucherie Block" w:hAnsi="Boucherie Block" w:cstheme="minorBidi"/>
                          <w:b/>
                          <w:i/>
                          <w:color w:val="082A75" w:themeColor="text2"/>
                          <w:sz w:val="44"/>
                          <w:szCs w:val="28"/>
                          <w:lang w:val="en-US" w:eastAsia="en-US"/>
                        </w:rPr>
                        <w:t>Advantages</w:t>
                      </w:r>
                    </w:p>
                    <w:p w14:paraId="041441E5" w14:textId="77777777" w:rsidR="004E16F4" w:rsidRPr="004E16F4" w:rsidRDefault="004E16F4" w:rsidP="004E16F4">
                      <w:pPr>
                        <w:tabs>
                          <w:tab w:val="left" w:pos="445"/>
                        </w:tabs>
                        <w:rPr>
                          <w:rFonts w:ascii="Boucherie Block" w:hAnsi="Boucherie Block"/>
                          <w:i/>
                          <w:sz w:val="44"/>
                          <w:szCs w:val="28"/>
                          <w:lang w:val="en-IN"/>
                        </w:rPr>
                      </w:pPr>
                      <w:r w:rsidRPr="00151318">
                        <w:rPr>
                          <w:rFonts w:ascii="Boucherie Block" w:hAnsi="Boucherie Block"/>
                          <w:i/>
                          <w:sz w:val="44"/>
                          <w:szCs w:val="28"/>
                          <w:lang w:val="en-IN"/>
                        </w:rPr>
                        <w:t xml:space="preserve">   10.</w:t>
                      </w:r>
                      <w:r w:rsidRPr="004E16F4">
                        <w:rPr>
                          <w:rFonts w:ascii="Boucherie Block" w:hAnsi="Boucherie Block"/>
                          <w:i/>
                          <w:sz w:val="44"/>
                          <w:szCs w:val="28"/>
                          <w:lang w:val="en-IN"/>
                        </w:rPr>
                        <w:t>Future Enhancements</w:t>
                      </w:r>
                    </w:p>
                    <w:p w14:paraId="1830B1DB" w14:textId="77777777" w:rsidR="004E16F4" w:rsidRPr="004E16F4" w:rsidRDefault="004E16F4" w:rsidP="004E16F4">
                      <w:pPr>
                        <w:tabs>
                          <w:tab w:val="left" w:pos="445"/>
                        </w:tabs>
                        <w:rPr>
                          <w:rFonts w:ascii="Boucherie Block" w:hAnsi="Boucherie Block"/>
                          <w:i/>
                          <w:sz w:val="44"/>
                          <w:szCs w:val="28"/>
                          <w:lang w:val="en-IN"/>
                        </w:rPr>
                      </w:pPr>
                      <w:r w:rsidRPr="00151318">
                        <w:rPr>
                          <w:rFonts w:ascii="Boucherie Block" w:hAnsi="Boucherie Block"/>
                          <w:i/>
                          <w:sz w:val="44"/>
                          <w:szCs w:val="28"/>
                          <w:lang w:val="en-IN"/>
                        </w:rPr>
                        <w:t xml:space="preserve">   11.</w:t>
                      </w:r>
                      <w:r w:rsidRPr="004E16F4">
                        <w:rPr>
                          <w:rFonts w:ascii="Boucherie Block" w:hAnsi="Boucherie Block"/>
                          <w:i/>
                          <w:sz w:val="44"/>
                          <w:szCs w:val="28"/>
                          <w:lang w:val="en-IN"/>
                        </w:rPr>
                        <w:t>Conclusion</w:t>
                      </w:r>
                    </w:p>
                    <w:p w14:paraId="1F23D2DC" w14:textId="77777777" w:rsidR="004E16F4" w:rsidRPr="00151318" w:rsidRDefault="004E16F4" w:rsidP="004E16F4">
                      <w:pPr>
                        <w:tabs>
                          <w:tab w:val="left" w:pos="445"/>
                        </w:tabs>
                        <w:ind w:left="360"/>
                        <w:rPr>
                          <w:rFonts w:ascii="Boucherie Block" w:hAnsi="Boucherie Block"/>
                          <w:i/>
                          <w:sz w:val="44"/>
                          <w:szCs w:val="28"/>
                        </w:rPr>
                      </w:pPr>
                    </w:p>
                  </w:txbxContent>
                </v:textbox>
              </v:shape>
            </w:pict>
          </mc:Fallback>
        </mc:AlternateContent>
      </w:r>
      <w:r w:rsidR="004E16F4">
        <w:br w:type="page"/>
      </w:r>
    </w:p>
    <w:p w14:paraId="0DB2FB52" w14:textId="1C342063" w:rsidR="004E16F4" w:rsidRDefault="00645749" w:rsidP="00D077E9">
      <w:pPr>
        <w:pStyle w:val="Heading1"/>
      </w:pPr>
      <w:r>
        <w:rPr>
          <w:noProof/>
        </w:rPr>
        <w:lastRenderedPageBreak/>
        <mc:AlternateContent>
          <mc:Choice Requires="wps">
            <w:drawing>
              <wp:anchor distT="91440" distB="91440" distL="365760" distR="365760" simplePos="0" relativeHeight="251689984" behindDoc="0" locked="0" layoutInCell="1" allowOverlap="1" wp14:anchorId="16CB2A91" wp14:editId="11B252B0">
                <wp:simplePos x="0" y="0"/>
                <wp:positionH relativeFrom="margin">
                  <wp:posOffset>128270</wp:posOffset>
                </wp:positionH>
                <wp:positionV relativeFrom="margin">
                  <wp:posOffset>358775</wp:posOffset>
                </wp:positionV>
                <wp:extent cx="5992495" cy="8425180"/>
                <wp:effectExtent l="0" t="0" r="0" b="0"/>
                <wp:wrapTopAndBottom/>
                <wp:docPr id="146" name="Rectangle 152"/>
                <wp:cNvGraphicFramePr/>
                <a:graphic xmlns:a="http://schemas.openxmlformats.org/drawingml/2006/main">
                  <a:graphicData uri="http://schemas.microsoft.com/office/word/2010/wordprocessingShape">
                    <wps:wsp>
                      <wps:cNvSpPr/>
                      <wps:spPr>
                        <a:xfrm>
                          <a:off x="0" y="0"/>
                          <a:ext cx="5992495" cy="84251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374C01" w14:textId="77777777" w:rsidR="00645749" w:rsidRDefault="00645749">
                            <w:pPr>
                              <w:pStyle w:val="NoSpacing"/>
                              <w:jc w:val="center"/>
                              <w:rPr>
                                <w:color w:val="024F75" w:themeColor="accent1"/>
                              </w:rPr>
                            </w:pPr>
                            <w:r>
                              <w:rPr>
                                <w:noProof/>
                                <w:color w:val="024F75" w:themeColor="accent1"/>
                              </w:rPr>
                              <w:drawing>
                                <wp:inline distT="0" distB="0" distL="0" distR="0" wp14:anchorId="59501EDD" wp14:editId="71BCE949">
                                  <wp:extent cx="722376" cy="384048"/>
                                  <wp:effectExtent l="0" t="0" r="1905" b="0"/>
                                  <wp:docPr id="14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4CB37ED7" w14:textId="77777777" w:rsidR="00645749" w:rsidRPr="00645749" w:rsidRDefault="00645749" w:rsidP="00645749">
                            <w:pPr>
                              <w:rPr>
                                <w:rFonts w:ascii="Boucherie Block" w:hAnsi="Boucherie Block" w:cs="Times New Roman"/>
                                <w:sz w:val="44"/>
                                <w:szCs w:val="36"/>
                              </w:rPr>
                            </w:pPr>
                            <w:r w:rsidRPr="00645749">
                              <w:rPr>
                                <w:rFonts w:ascii="Boucherie Block" w:hAnsi="Boucherie Block" w:cs="Times New Roman"/>
                                <w:sz w:val="44"/>
                                <w:szCs w:val="36"/>
                              </w:rPr>
                              <w:t>Abstract</w:t>
                            </w:r>
                          </w:p>
                          <w:p w14:paraId="1D15EDFA" w14:textId="77777777" w:rsidR="00645749" w:rsidRPr="00645749" w:rsidRDefault="00645749" w:rsidP="00645749">
                            <w:pPr>
                              <w:jc w:val="both"/>
                              <w:rPr>
                                <w:rFonts w:ascii="Times New Roman" w:hAnsi="Times New Roman" w:cs="Times New Roman"/>
                                <w:color w:val="0F0D29" w:themeColor="text1"/>
                                <w:sz w:val="32"/>
                                <w:szCs w:val="24"/>
                              </w:rPr>
                            </w:pPr>
                            <w:r w:rsidRPr="00645749">
                              <w:rPr>
                                <w:rFonts w:ascii="Times New Roman" w:hAnsi="Times New Roman" w:cs="Times New Roman"/>
                                <w:color w:val="0F0D29" w:themeColor="text1"/>
                                <w:sz w:val="32"/>
                                <w:szCs w:val="24"/>
                              </w:rPr>
                              <w:t>Campus Sync is a modernized web-based platform designed to streamline and digitize college operations. The system bridges communication among administrators, faculty, and students by automating routine academic and administrative tasks. It promotes transparency, accuracy, and efficiency while minimizing manual paperwork.</w:t>
                            </w:r>
                          </w:p>
                          <w:p w14:paraId="6D574A90" w14:textId="77777777" w:rsidR="00645749" w:rsidRPr="00645749" w:rsidRDefault="00645749" w:rsidP="00645749">
                            <w:pPr>
                              <w:rPr>
                                <w:rFonts w:ascii="Times New Roman" w:hAnsi="Times New Roman" w:cs="Times New Roman"/>
                                <w:sz w:val="32"/>
                                <w:szCs w:val="24"/>
                              </w:rPr>
                            </w:pPr>
                            <w:r w:rsidRPr="00645749">
                              <w:rPr>
                                <w:rFonts w:ascii="Times New Roman" w:hAnsi="Times New Roman" w:cs="Times New Roman"/>
                                <w:sz w:val="32"/>
                                <w:szCs w:val="24"/>
                              </w:rPr>
                              <w:br/>
                            </w:r>
                          </w:p>
                          <w:p w14:paraId="48D45FBD" w14:textId="77777777" w:rsidR="00645749" w:rsidRPr="00645749" w:rsidRDefault="00645749" w:rsidP="00645749">
                            <w:pPr>
                              <w:rPr>
                                <w:rFonts w:ascii="Times New Roman" w:hAnsi="Times New Roman" w:cs="Times New Roman"/>
                                <w:sz w:val="32"/>
                                <w:szCs w:val="24"/>
                              </w:rPr>
                            </w:pPr>
                            <w:r w:rsidRPr="00645749">
                              <w:rPr>
                                <w:rFonts w:ascii="Boucherie Block" w:hAnsi="Boucherie Block" w:cs="Times New Roman"/>
                                <w:sz w:val="44"/>
                                <w:szCs w:val="36"/>
                              </w:rPr>
                              <w:t>Project Description</w:t>
                            </w:r>
                          </w:p>
                          <w:p w14:paraId="16699F05" w14:textId="77777777" w:rsidR="00645749" w:rsidRPr="00807C82" w:rsidRDefault="00645749" w:rsidP="00645749">
                            <w:pPr>
                              <w:jc w:val="both"/>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Campus Sync acts as a centralized management system that integrates various academic processes such as attendance tracking, assignment submission, marks management, and notice dissemination. The system ensures that all stakeholders remain connected and updated in real time, enabling a digital-first approach to institutional management.</w:t>
                            </w:r>
                          </w:p>
                          <w:p w14:paraId="0244D3CD" w14:textId="77777777" w:rsidR="00645749" w:rsidRPr="00645749" w:rsidRDefault="00645749" w:rsidP="00645749">
                            <w:pPr>
                              <w:jc w:val="both"/>
                              <w:rPr>
                                <w:rFonts w:ascii="Times New Roman" w:hAnsi="Times New Roman" w:cs="Times New Roman"/>
                                <w:sz w:val="32"/>
                                <w:szCs w:val="24"/>
                              </w:rPr>
                            </w:pPr>
                          </w:p>
                          <w:p w14:paraId="6D062F9F" w14:textId="21895515" w:rsidR="00645749" w:rsidRPr="00645749" w:rsidRDefault="00645749" w:rsidP="00645749">
                            <w:pPr>
                              <w:rPr>
                                <w:rFonts w:ascii="Times New Roman" w:hAnsi="Times New Roman" w:cs="Times New Roman"/>
                                <w:sz w:val="32"/>
                                <w:szCs w:val="24"/>
                              </w:rPr>
                            </w:pPr>
                          </w:p>
                          <w:p w14:paraId="215DD86E" w14:textId="77777777" w:rsidR="00645749" w:rsidRPr="00645749" w:rsidRDefault="00645749" w:rsidP="00645749">
                            <w:pPr>
                              <w:rPr>
                                <w:rFonts w:ascii="Boucherie Block" w:hAnsi="Boucherie Block" w:cs="Times New Roman"/>
                                <w:sz w:val="44"/>
                                <w:szCs w:val="36"/>
                              </w:rPr>
                            </w:pPr>
                            <w:r w:rsidRPr="00645749">
                              <w:rPr>
                                <w:rFonts w:ascii="Boucherie Block" w:hAnsi="Boucherie Block" w:cs="Times New Roman"/>
                                <w:sz w:val="44"/>
                                <w:szCs w:val="36"/>
                              </w:rPr>
                              <w:t>Objectives</w:t>
                            </w:r>
                          </w:p>
                          <w:p w14:paraId="68969ACC" w14:textId="37EE64AC" w:rsidR="00645749" w:rsidRPr="00807C82" w:rsidRDefault="00645749" w:rsidP="00645749">
                            <w:pPr>
                              <w:rPr>
                                <w:color w:val="0F0D29" w:themeColor="text1"/>
                                <w:sz w:val="36"/>
                                <w:szCs w:val="28"/>
                              </w:rPr>
                            </w:pPr>
                            <w:r w:rsidRPr="00807C82">
                              <w:rPr>
                                <w:rFonts w:ascii="Times New Roman" w:hAnsi="Times New Roman" w:cs="Times New Roman"/>
                                <w:color w:val="0F0D29" w:themeColor="text1"/>
                                <w:sz w:val="32"/>
                                <w:szCs w:val="24"/>
                              </w:rPr>
                              <w:t>• To digitalize and centralize college operations.</w:t>
                            </w:r>
                            <w:r w:rsidRPr="00807C82">
                              <w:rPr>
                                <w:rFonts w:ascii="Times New Roman" w:hAnsi="Times New Roman" w:cs="Times New Roman"/>
                                <w:color w:val="0F0D29" w:themeColor="text1"/>
                                <w:sz w:val="32"/>
                                <w:szCs w:val="24"/>
                              </w:rPr>
                              <w:br/>
                              <w:t>• To provide role-based secure access for administrators, faculty, and students.</w:t>
                            </w:r>
                            <w:r w:rsidRPr="00807C82">
                              <w:rPr>
                                <w:rFonts w:ascii="Times New Roman" w:hAnsi="Times New Roman" w:cs="Times New Roman"/>
                                <w:color w:val="0F0D29" w:themeColor="text1"/>
                                <w:sz w:val="32"/>
                                <w:szCs w:val="24"/>
                              </w:rPr>
                              <w:br/>
                              <w:t>• To minimize manual paperwork and reduce human error.</w:t>
                            </w:r>
                            <w:r w:rsidRPr="00807C82">
                              <w:rPr>
                                <w:rFonts w:ascii="Times New Roman" w:hAnsi="Times New Roman" w:cs="Times New Roman"/>
                                <w:color w:val="0F0D29" w:themeColor="text1"/>
                                <w:sz w:val="32"/>
                                <w:szCs w:val="24"/>
                              </w:rPr>
                              <w:br/>
                              <w:t>• To promote real-time communication and transparency across departments.</w:t>
                            </w:r>
                          </w:p>
                          <w:p w14:paraId="35820D97" w14:textId="77777777" w:rsidR="00645749" w:rsidRDefault="00645749">
                            <w:pPr>
                              <w:pStyle w:val="NoSpacing"/>
                              <w:spacing w:before="240"/>
                              <w:jc w:val="center"/>
                              <w:rPr>
                                <w:color w:val="024F75" w:themeColor="accent1"/>
                              </w:rPr>
                            </w:pPr>
                            <w:r>
                              <w:rPr>
                                <w:noProof/>
                                <w:color w:val="024F75" w:themeColor="accent1"/>
                              </w:rPr>
                              <w:drawing>
                                <wp:inline distT="0" distB="0" distL="0" distR="0" wp14:anchorId="774E9006" wp14:editId="1BF835C9">
                                  <wp:extent cx="374904" cy="237744"/>
                                  <wp:effectExtent l="0" t="0" r="6350" b="0"/>
                                  <wp:docPr id="4412477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2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B2A91" id="Rectangle 152" o:spid="_x0000_s1029" style="position:absolute;margin-left:10.1pt;margin-top:28.25pt;width:471.85pt;height:663.4pt;z-index:251689984;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" filled="f" stroked="f" strokeweight="2pt">
                <v:textbox inset="10.8pt,0,10.8pt,0">
                  <w:txbxContent>
                    <w:p w14:paraId="3F374C01" w14:textId="77777777" w:rsidR="00645749" w:rsidRDefault="00645749">
                      <w:pPr>
                        <w:pStyle w:val="NoSpacing"/>
                        <w:jc w:val="center"/>
                        <w:rPr>
                          <w:color w:val="024F75" w:themeColor="accent1"/>
                        </w:rPr>
                      </w:pPr>
                      <w:r>
                        <w:rPr>
                          <w:noProof/>
                          <w:color w:val="024F75" w:themeColor="accent1"/>
                        </w:rPr>
                        <w:drawing>
                          <wp:inline distT="0" distB="0" distL="0" distR="0" wp14:anchorId="59501EDD" wp14:editId="71BCE949">
                            <wp:extent cx="722376" cy="384048"/>
                            <wp:effectExtent l="0" t="0" r="1905" b="0"/>
                            <wp:docPr id="14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4CB37ED7" w14:textId="77777777" w:rsidR="00645749" w:rsidRPr="00645749" w:rsidRDefault="00645749" w:rsidP="00645749">
                      <w:pPr>
                        <w:rPr>
                          <w:rFonts w:ascii="Boucherie Block" w:hAnsi="Boucherie Block" w:cs="Times New Roman"/>
                          <w:sz w:val="44"/>
                          <w:szCs w:val="36"/>
                        </w:rPr>
                      </w:pPr>
                      <w:r w:rsidRPr="00645749">
                        <w:rPr>
                          <w:rFonts w:ascii="Boucherie Block" w:hAnsi="Boucherie Block" w:cs="Times New Roman"/>
                          <w:sz w:val="44"/>
                          <w:szCs w:val="36"/>
                        </w:rPr>
                        <w:t>Abstract</w:t>
                      </w:r>
                    </w:p>
                    <w:p w14:paraId="1D15EDFA" w14:textId="77777777" w:rsidR="00645749" w:rsidRPr="00645749" w:rsidRDefault="00645749" w:rsidP="00645749">
                      <w:pPr>
                        <w:jc w:val="both"/>
                        <w:rPr>
                          <w:rFonts w:ascii="Times New Roman" w:hAnsi="Times New Roman" w:cs="Times New Roman"/>
                          <w:color w:val="0F0D29" w:themeColor="text1"/>
                          <w:sz w:val="32"/>
                          <w:szCs w:val="24"/>
                        </w:rPr>
                      </w:pPr>
                      <w:r w:rsidRPr="00645749">
                        <w:rPr>
                          <w:rFonts w:ascii="Times New Roman" w:hAnsi="Times New Roman" w:cs="Times New Roman"/>
                          <w:color w:val="0F0D29" w:themeColor="text1"/>
                          <w:sz w:val="32"/>
                          <w:szCs w:val="24"/>
                        </w:rPr>
                        <w:t>Campus Sync is a modernized web-based platform designed to streamline and digitize college operations. The system bridges communication among administrators, faculty, and students by automating routine academic and administrative tasks. It promotes transparency, accuracy, and efficiency while minimizing manual paperwork.</w:t>
                      </w:r>
                    </w:p>
                    <w:p w14:paraId="6D574A90" w14:textId="77777777" w:rsidR="00645749" w:rsidRPr="00645749" w:rsidRDefault="00645749" w:rsidP="00645749">
                      <w:pPr>
                        <w:rPr>
                          <w:rFonts w:ascii="Times New Roman" w:hAnsi="Times New Roman" w:cs="Times New Roman"/>
                          <w:sz w:val="32"/>
                          <w:szCs w:val="24"/>
                        </w:rPr>
                      </w:pPr>
                      <w:r w:rsidRPr="00645749">
                        <w:rPr>
                          <w:rFonts w:ascii="Times New Roman" w:hAnsi="Times New Roman" w:cs="Times New Roman"/>
                          <w:sz w:val="32"/>
                          <w:szCs w:val="24"/>
                        </w:rPr>
                        <w:br/>
                      </w:r>
                    </w:p>
                    <w:p w14:paraId="48D45FBD" w14:textId="77777777" w:rsidR="00645749" w:rsidRPr="00645749" w:rsidRDefault="00645749" w:rsidP="00645749">
                      <w:pPr>
                        <w:rPr>
                          <w:rFonts w:ascii="Times New Roman" w:hAnsi="Times New Roman" w:cs="Times New Roman"/>
                          <w:sz w:val="32"/>
                          <w:szCs w:val="24"/>
                        </w:rPr>
                      </w:pPr>
                      <w:r w:rsidRPr="00645749">
                        <w:rPr>
                          <w:rFonts w:ascii="Boucherie Block" w:hAnsi="Boucherie Block" w:cs="Times New Roman"/>
                          <w:sz w:val="44"/>
                          <w:szCs w:val="36"/>
                        </w:rPr>
                        <w:t>Project Description</w:t>
                      </w:r>
                    </w:p>
                    <w:p w14:paraId="16699F05" w14:textId="77777777" w:rsidR="00645749" w:rsidRPr="00807C82" w:rsidRDefault="00645749" w:rsidP="00645749">
                      <w:pPr>
                        <w:jc w:val="both"/>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Campus Sync acts as a centralized management system that integrates various academic processes such as attendance tracking, assignment submission, marks management, and notice dissemination. The system ensures that all stakeholders remain connected and updated in real time, enabling a digital-first approach to institutional management.</w:t>
                      </w:r>
                    </w:p>
                    <w:p w14:paraId="0244D3CD" w14:textId="77777777" w:rsidR="00645749" w:rsidRPr="00645749" w:rsidRDefault="00645749" w:rsidP="00645749">
                      <w:pPr>
                        <w:jc w:val="both"/>
                        <w:rPr>
                          <w:rFonts w:ascii="Times New Roman" w:hAnsi="Times New Roman" w:cs="Times New Roman"/>
                          <w:sz w:val="32"/>
                          <w:szCs w:val="24"/>
                        </w:rPr>
                      </w:pPr>
                    </w:p>
                    <w:p w14:paraId="6D062F9F" w14:textId="21895515" w:rsidR="00645749" w:rsidRPr="00645749" w:rsidRDefault="00645749" w:rsidP="00645749">
                      <w:pPr>
                        <w:rPr>
                          <w:rFonts w:ascii="Times New Roman" w:hAnsi="Times New Roman" w:cs="Times New Roman"/>
                          <w:sz w:val="32"/>
                          <w:szCs w:val="24"/>
                        </w:rPr>
                      </w:pPr>
                    </w:p>
                    <w:p w14:paraId="215DD86E" w14:textId="77777777" w:rsidR="00645749" w:rsidRPr="00645749" w:rsidRDefault="00645749" w:rsidP="00645749">
                      <w:pPr>
                        <w:rPr>
                          <w:rFonts w:ascii="Boucherie Block" w:hAnsi="Boucherie Block" w:cs="Times New Roman"/>
                          <w:sz w:val="44"/>
                          <w:szCs w:val="36"/>
                        </w:rPr>
                      </w:pPr>
                      <w:r w:rsidRPr="00645749">
                        <w:rPr>
                          <w:rFonts w:ascii="Boucherie Block" w:hAnsi="Boucherie Block" w:cs="Times New Roman"/>
                          <w:sz w:val="44"/>
                          <w:szCs w:val="36"/>
                        </w:rPr>
                        <w:t>Objectives</w:t>
                      </w:r>
                    </w:p>
                    <w:p w14:paraId="68969ACC" w14:textId="37EE64AC" w:rsidR="00645749" w:rsidRPr="00807C82" w:rsidRDefault="00645749" w:rsidP="00645749">
                      <w:pPr>
                        <w:rPr>
                          <w:color w:val="0F0D29" w:themeColor="text1"/>
                          <w:sz w:val="36"/>
                          <w:szCs w:val="28"/>
                        </w:rPr>
                      </w:pPr>
                      <w:r w:rsidRPr="00807C82">
                        <w:rPr>
                          <w:rFonts w:ascii="Times New Roman" w:hAnsi="Times New Roman" w:cs="Times New Roman"/>
                          <w:color w:val="0F0D29" w:themeColor="text1"/>
                          <w:sz w:val="32"/>
                          <w:szCs w:val="24"/>
                        </w:rPr>
                        <w:t>• To digitalize and centralize college operations.</w:t>
                      </w:r>
                      <w:r w:rsidRPr="00807C82">
                        <w:rPr>
                          <w:rFonts w:ascii="Times New Roman" w:hAnsi="Times New Roman" w:cs="Times New Roman"/>
                          <w:color w:val="0F0D29" w:themeColor="text1"/>
                          <w:sz w:val="32"/>
                          <w:szCs w:val="24"/>
                        </w:rPr>
                        <w:br/>
                        <w:t>• To provide role-based secure access for administrators, faculty, and students.</w:t>
                      </w:r>
                      <w:r w:rsidRPr="00807C82">
                        <w:rPr>
                          <w:rFonts w:ascii="Times New Roman" w:hAnsi="Times New Roman" w:cs="Times New Roman"/>
                          <w:color w:val="0F0D29" w:themeColor="text1"/>
                          <w:sz w:val="32"/>
                          <w:szCs w:val="24"/>
                        </w:rPr>
                        <w:br/>
                        <w:t>• To minimize manual paperwork and reduce human error.</w:t>
                      </w:r>
                      <w:r w:rsidRPr="00807C82">
                        <w:rPr>
                          <w:rFonts w:ascii="Times New Roman" w:hAnsi="Times New Roman" w:cs="Times New Roman"/>
                          <w:color w:val="0F0D29" w:themeColor="text1"/>
                          <w:sz w:val="32"/>
                          <w:szCs w:val="24"/>
                        </w:rPr>
                        <w:br/>
                        <w:t>• To promote real-time communication and transparency across departments.</w:t>
                      </w:r>
                    </w:p>
                    <w:p w14:paraId="35820D97" w14:textId="77777777" w:rsidR="00645749" w:rsidRDefault="00645749">
                      <w:pPr>
                        <w:pStyle w:val="NoSpacing"/>
                        <w:spacing w:before="240"/>
                        <w:jc w:val="center"/>
                        <w:rPr>
                          <w:color w:val="024F75" w:themeColor="accent1"/>
                        </w:rPr>
                      </w:pPr>
                      <w:r>
                        <w:rPr>
                          <w:noProof/>
                          <w:color w:val="024F75" w:themeColor="accent1"/>
                        </w:rPr>
                        <w:drawing>
                          <wp:inline distT="0" distB="0" distL="0" distR="0" wp14:anchorId="774E9006" wp14:editId="1BF835C9">
                            <wp:extent cx="374904" cy="237744"/>
                            <wp:effectExtent l="0" t="0" r="6350" b="0"/>
                            <wp:docPr id="4412477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2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mc:Fallback>
        </mc:AlternateContent>
      </w:r>
      <w:r>
        <w:rPr>
          <w:noProof/>
        </w:rPr>
        <w:drawing>
          <wp:anchor distT="0" distB="0" distL="114300" distR="114300" simplePos="0" relativeHeight="251681792" behindDoc="1" locked="0" layoutInCell="1" allowOverlap="1" wp14:anchorId="60E10F92" wp14:editId="5DB2D3CF">
            <wp:simplePos x="0" y="0"/>
            <wp:positionH relativeFrom="column">
              <wp:posOffset>-842731</wp:posOffset>
            </wp:positionH>
            <wp:positionV relativeFrom="paragraph">
              <wp:posOffset>-469557</wp:posOffset>
            </wp:positionV>
            <wp:extent cx="7894955" cy="10132541"/>
            <wp:effectExtent l="0" t="0" r="0" b="2540"/>
            <wp:wrapNone/>
            <wp:docPr id="56688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856" name="Picture 56688856"/>
                    <pic:cNvPicPr/>
                  </pic:nvPicPr>
                  <pic:blipFill>
                    <a:blip r:embed="rId22">
                      <a:extLst>
                        <a:ext uri="{28A0092B-C50C-407E-A947-70E740481C1C}">
                          <a14:useLocalDpi xmlns:a14="http://schemas.microsoft.com/office/drawing/2010/main" val="0"/>
                        </a:ext>
                      </a:extLst>
                    </a:blip>
                    <a:stretch>
                      <a:fillRect/>
                    </a:stretch>
                  </pic:blipFill>
                  <pic:spPr>
                    <a:xfrm>
                      <a:off x="0" y="0"/>
                      <a:ext cx="7894955" cy="10132541"/>
                    </a:xfrm>
                    <a:prstGeom prst="rect">
                      <a:avLst/>
                    </a:prstGeom>
                  </pic:spPr>
                </pic:pic>
              </a:graphicData>
            </a:graphic>
            <wp14:sizeRelH relativeFrom="margin">
              <wp14:pctWidth>0</wp14:pctWidth>
            </wp14:sizeRelH>
            <wp14:sizeRelV relativeFrom="margin">
              <wp14:pctHeight>0</wp14:pctHeight>
            </wp14:sizeRelV>
          </wp:anchor>
        </w:drawing>
      </w:r>
    </w:p>
    <w:p w14:paraId="4AECEF37" w14:textId="0E25DA92" w:rsidR="004E16F4" w:rsidRPr="00807C82" w:rsidRDefault="00807C82" w:rsidP="00807C82">
      <w:pPr>
        <w:spacing w:after="200"/>
        <w:rPr>
          <w:rFonts w:asciiTheme="majorHAnsi" w:eastAsiaTheme="majorEastAsia" w:hAnsiTheme="majorHAnsi" w:cstheme="majorBidi"/>
          <w:color w:val="061F57" w:themeColor="text2" w:themeShade="BF"/>
          <w:kern w:val="28"/>
          <w:sz w:val="52"/>
          <w:szCs w:val="32"/>
        </w:rPr>
      </w:pPr>
      <w:r>
        <w:rPr>
          <w:noProof/>
        </w:rPr>
        <w:lastRenderedPageBreak/>
        <mc:AlternateContent>
          <mc:Choice Requires="wps">
            <w:drawing>
              <wp:anchor distT="91440" distB="91440" distL="365760" distR="365760" simplePos="0" relativeHeight="251692032" behindDoc="0" locked="0" layoutInCell="1" allowOverlap="1" wp14:anchorId="5D3EDBA5" wp14:editId="1A0B5D9E">
                <wp:simplePos x="0" y="0"/>
                <wp:positionH relativeFrom="margin">
                  <wp:posOffset>139156</wp:posOffset>
                </wp:positionH>
                <wp:positionV relativeFrom="margin">
                  <wp:posOffset>413385</wp:posOffset>
                </wp:positionV>
                <wp:extent cx="5992495" cy="8425180"/>
                <wp:effectExtent l="0" t="0" r="0" b="0"/>
                <wp:wrapTopAndBottom/>
                <wp:docPr id="1999205793" name="Rectangle 152"/>
                <wp:cNvGraphicFramePr/>
                <a:graphic xmlns:a="http://schemas.openxmlformats.org/drawingml/2006/main">
                  <a:graphicData uri="http://schemas.microsoft.com/office/word/2010/wordprocessingShape">
                    <wps:wsp>
                      <wps:cNvSpPr/>
                      <wps:spPr>
                        <a:xfrm>
                          <a:off x="0" y="0"/>
                          <a:ext cx="5992495" cy="84251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1950BE" w14:textId="77777777" w:rsidR="00807C82" w:rsidRDefault="00807C82" w:rsidP="00807C82">
                            <w:pPr>
                              <w:pStyle w:val="NoSpacing"/>
                              <w:jc w:val="center"/>
                              <w:rPr>
                                <w:color w:val="024F75" w:themeColor="accent1"/>
                              </w:rPr>
                            </w:pPr>
                            <w:r>
                              <w:rPr>
                                <w:noProof/>
                                <w:color w:val="024F75" w:themeColor="accent1"/>
                              </w:rPr>
                              <w:drawing>
                                <wp:inline distT="0" distB="0" distL="0" distR="0" wp14:anchorId="0300E542" wp14:editId="5467D8DC">
                                  <wp:extent cx="722376" cy="384048"/>
                                  <wp:effectExtent l="0" t="0" r="1905" b="0"/>
                                  <wp:docPr id="621204242"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0B1DE2D5" w14:textId="77777777" w:rsidR="00807C82" w:rsidRDefault="00807C82" w:rsidP="00807C82">
                            <w:pPr>
                              <w:rPr>
                                <w:rFonts w:ascii="Boucherie Block" w:hAnsi="Boucherie Block" w:cs="Times New Roman"/>
                                <w:sz w:val="44"/>
                                <w:szCs w:val="36"/>
                              </w:rPr>
                            </w:pPr>
                          </w:p>
                          <w:p w14:paraId="63787B5D" w14:textId="77777777" w:rsidR="00807C82" w:rsidRDefault="00807C82" w:rsidP="00807C82">
                            <w:pPr>
                              <w:rPr>
                                <w:rFonts w:ascii="Boucherie Block" w:hAnsi="Boucherie Block" w:cs="Times New Roman"/>
                                <w:sz w:val="44"/>
                                <w:szCs w:val="36"/>
                              </w:rPr>
                            </w:pPr>
                          </w:p>
                          <w:p w14:paraId="7D7D9AF8" w14:textId="467722A2" w:rsidR="00807C82" w:rsidRPr="00807C82" w:rsidRDefault="00807C82" w:rsidP="00807C82">
                            <w:pPr>
                              <w:rPr>
                                <w:rFonts w:ascii="Boucherie Block" w:hAnsi="Boucherie Block" w:cs="Times New Roman"/>
                                <w:sz w:val="44"/>
                                <w:szCs w:val="36"/>
                              </w:rPr>
                            </w:pPr>
                            <w:r w:rsidRPr="00807C82">
                              <w:rPr>
                                <w:rFonts w:ascii="Boucherie Block" w:hAnsi="Boucherie Block" w:cs="Times New Roman"/>
                                <w:sz w:val="44"/>
                                <w:szCs w:val="36"/>
                              </w:rPr>
                              <w:t>Approach / Methodology</w:t>
                            </w:r>
                          </w:p>
                          <w:p w14:paraId="56AF21FD" w14:textId="6CC6001F" w:rsidR="00807C82" w:rsidRPr="00807C82" w:rsidRDefault="00807C82" w:rsidP="00807C82">
                            <w:pPr>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The project employs the MVC (Model–View–Controller) architecture, ensuring a clean separation between the user interface, business logic, and data components.</w:t>
                            </w:r>
                            <w:r w:rsidRPr="00807C82">
                              <w:rPr>
                                <w:rFonts w:ascii="Times New Roman" w:hAnsi="Times New Roman" w:cs="Times New Roman"/>
                                <w:color w:val="0F0D29" w:themeColor="text1"/>
                                <w:sz w:val="32"/>
                                <w:szCs w:val="24"/>
                              </w:rPr>
                              <w:br/>
                            </w:r>
                            <w:r w:rsidRPr="00807C82">
                              <w:rPr>
                                <w:rFonts w:ascii="Times New Roman" w:hAnsi="Times New Roman" w:cs="Times New Roman"/>
                                <w:color w:val="0F0D29" w:themeColor="text1"/>
                                <w:sz w:val="32"/>
                                <w:szCs w:val="24"/>
                              </w:rPr>
                              <w:br/>
                              <w:t>• Frontend: JSP with HTML, CSS, and Bootstrap</w:t>
                            </w:r>
                            <w:r>
                              <w:rPr>
                                <w:rFonts w:ascii="Times New Roman" w:hAnsi="Times New Roman" w:cs="Times New Roman"/>
                                <w:color w:val="0F0D29" w:themeColor="text1"/>
                                <w:sz w:val="32"/>
                                <w:szCs w:val="24"/>
                              </w:rPr>
                              <w:t>.</w:t>
                            </w:r>
                            <w:r w:rsidRPr="00807C82">
                              <w:rPr>
                                <w:rFonts w:ascii="Times New Roman" w:hAnsi="Times New Roman" w:cs="Times New Roman"/>
                                <w:color w:val="0F0D29" w:themeColor="text1"/>
                                <w:sz w:val="32"/>
                                <w:szCs w:val="24"/>
                              </w:rPr>
                              <w:br/>
                              <w:t>• Backend: Java Servlets</w:t>
                            </w:r>
                            <w:r w:rsidRPr="00807C82">
                              <w:rPr>
                                <w:rFonts w:ascii="Times New Roman" w:hAnsi="Times New Roman" w:cs="Times New Roman"/>
                                <w:color w:val="0F0D29" w:themeColor="text1"/>
                                <w:sz w:val="32"/>
                                <w:szCs w:val="24"/>
                              </w:rPr>
                              <w:br/>
                              <w:t>• Database: MySQL</w:t>
                            </w:r>
                            <w:r w:rsidRPr="00807C82">
                              <w:rPr>
                                <w:rFonts w:ascii="Times New Roman" w:hAnsi="Times New Roman" w:cs="Times New Roman"/>
                                <w:color w:val="0F0D29" w:themeColor="text1"/>
                                <w:sz w:val="32"/>
                                <w:szCs w:val="24"/>
                              </w:rPr>
                              <w:br/>
                              <w:t>• Connectivity: JDBC</w:t>
                            </w:r>
                            <w:r w:rsidRPr="00807C82">
                              <w:rPr>
                                <w:rFonts w:ascii="Times New Roman" w:hAnsi="Times New Roman" w:cs="Times New Roman"/>
                                <w:color w:val="0F0D29" w:themeColor="text1"/>
                                <w:sz w:val="32"/>
                                <w:szCs w:val="24"/>
                              </w:rPr>
                              <w:br/>
                              <w:t>• Server: Apache Tomcat</w:t>
                            </w:r>
                            <w:r w:rsidRPr="00807C82">
                              <w:rPr>
                                <w:rFonts w:ascii="Times New Roman" w:hAnsi="Times New Roman" w:cs="Times New Roman"/>
                                <w:color w:val="0F0D29" w:themeColor="text1"/>
                                <w:sz w:val="32"/>
                                <w:szCs w:val="24"/>
                              </w:rPr>
                              <w:br/>
                              <w:t>• IDE: NetBeans / Eclipse</w:t>
                            </w:r>
                          </w:p>
                          <w:p w14:paraId="17B7D788" w14:textId="77777777" w:rsidR="00807C82" w:rsidRDefault="00807C82" w:rsidP="00807C82">
                            <w:r>
                              <w:br/>
                            </w:r>
                          </w:p>
                          <w:p w14:paraId="02D4301C" w14:textId="77777777" w:rsidR="00807C82" w:rsidRPr="00807C82" w:rsidRDefault="00807C82" w:rsidP="00807C82">
                            <w:pPr>
                              <w:rPr>
                                <w:rFonts w:ascii="Boucherie Block" w:hAnsi="Boucherie Block" w:cs="Times New Roman"/>
                                <w:sz w:val="44"/>
                                <w:szCs w:val="36"/>
                              </w:rPr>
                            </w:pPr>
                            <w:r w:rsidRPr="00807C82">
                              <w:rPr>
                                <w:rFonts w:ascii="Boucherie Block" w:hAnsi="Boucherie Block" w:cs="Times New Roman"/>
                                <w:sz w:val="44"/>
                                <w:szCs w:val="36"/>
                              </w:rPr>
                              <w:t>System Modules</w:t>
                            </w:r>
                          </w:p>
                          <w:p w14:paraId="21466263" w14:textId="77777777" w:rsidR="00807C82" w:rsidRPr="00807C82" w:rsidRDefault="00807C82" w:rsidP="00807C82">
                            <w:pPr>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1. Student Module – Allows students to view attendance, marks, and submit assignments.</w:t>
                            </w:r>
                            <w:r w:rsidRPr="00807C82">
                              <w:rPr>
                                <w:rFonts w:ascii="Times New Roman" w:hAnsi="Times New Roman" w:cs="Times New Roman"/>
                                <w:color w:val="0F0D29" w:themeColor="text1"/>
                                <w:sz w:val="32"/>
                                <w:szCs w:val="24"/>
                              </w:rPr>
                              <w:br/>
                              <w:t>2. Faculty Module – Enables faculty to upload assignments, record marks, and track attendance.</w:t>
                            </w:r>
                            <w:r w:rsidRPr="00807C82">
                              <w:rPr>
                                <w:rFonts w:ascii="Times New Roman" w:hAnsi="Times New Roman" w:cs="Times New Roman"/>
                                <w:color w:val="0F0D29" w:themeColor="text1"/>
                                <w:sz w:val="32"/>
                                <w:szCs w:val="24"/>
                              </w:rPr>
                              <w:br/>
                              <w:t>3. Admin Module – Handles user management, course creation, and notice publishing.</w:t>
                            </w:r>
                            <w:r w:rsidRPr="00807C82">
                              <w:rPr>
                                <w:rFonts w:ascii="Times New Roman" w:hAnsi="Times New Roman" w:cs="Times New Roman"/>
                                <w:color w:val="0F0D29" w:themeColor="text1"/>
                                <w:sz w:val="32"/>
                                <w:szCs w:val="24"/>
                              </w:rPr>
                              <w:br/>
                              <w:t>4. Additional Features – Notice Board, Event Scheduling, and Assignment Management.</w:t>
                            </w:r>
                          </w:p>
                          <w:p w14:paraId="54360662" w14:textId="031330A1" w:rsidR="00807C82" w:rsidRPr="00807C82" w:rsidRDefault="00807C82" w:rsidP="00807C82">
                            <w:pPr>
                              <w:jc w:val="both"/>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br/>
                            </w:r>
                          </w:p>
                          <w:p w14:paraId="7765FAB6" w14:textId="45D886CA" w:rsidR="00807C82" w:rsidRDefault="00807C82" w:rsidP="00807C82">
                            <w:pPr>
                              <w:pStyle w:val="NoSpacing"/>
                              <w:spacing w:before="240"/>
                              <w:jc w:val="center"/>
                              <w:rPr>
                                <w:color w:val="024F75" w:themeColor="accent1"/>
                              </w:rPr>
                            </w:pPr>
                            <w:r>
                              <w:rPr>
                                <w:noProof/>
                                <w:color w:val="024F75" w:themeColor="accent1"/>
                              </w:rPr>
                              <w:drawing>
                                <wp:inline distT="0" distB="0" distL="0" distR="0" wp14:anchorId="2EF75F7E" wp14:editId="63174102">
                                  <wp:extent cx="374904" cy="237744"/>
                                  <wp:effectExtent l="0" t="0" r="6350" b="0"/>
                                  <wp:docPr id="38020537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2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EDBA5" id="_x0000_s1030" style="position:absolute;margin-left:10.95pt;margin-top:32.55pt;width:471.85pt;height:663.4pt;z-index:251692032;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" filled="f" stroked="f" strokeweight="2pt">
                <v:textbox inset="10.8pt,0,10.8pt,0">
                  <w:txbxContent>
                    <w:p w14:paraId="041950BE" w14:textId="77777777" w:rsidR="00807C82" w:rsidRDefault="00807C82" w:rsidP="00807C82">
                      <w:pPr>
                        <w:pStyle w:val="NoSpacing"/>
                        <w:jc w:val="center"/>
                        <w:rPr>
                          <w:color w:val="024F75" w:themeColor="accent1"/>
                        </w:rPr>
                      </w:pPr>
                      <w:r>
                        <w:rPr>
                          <w:noProof/>
                          <w:color w:val="024F75" w:themeColor="accent1"/>
                        </w:rPr>
                        <w:drawing>
                          <wp:inline distT="0" distB="0" distL="0" distR="0" wp14:anchorId="0300E542" wp14:editId="5467D8DC">
                            <wp:extent cx="722376" cy="384048"/>
                            <wp:effectExtent l="0" t="0" r="1905" b="0"/>
                            <wp:docPr id="621204242"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0B1DE2D5" w14:textId="77777777" w:rsidR="00807C82" w:rsidRDefault="00807C82" w:rsidP="00807C82">
                      <w:pPr>
                        <w:rPr>
                          <w:rFonts w:ascii="Boucherie Block" w:hAnsi="Boucherie Block" w:cs="Times New Roman"/>
                          <w:sz w:val="44"/>
                          <w:szCs w:val="36"/>
                        </w:rPr>
                      </w:pPr>
                    </w:p>
                    <w:p w14:paraId="63787B5D" w14:textId="77777777" w:rsidR="00807C82" w:rsidRDefault="00807C82" w:rsidP="00807C82">
                      <w:pPr>
                        <w:rPr>
                          <w:rFonts w:ascii="Boucherie Block" w:hAnsi="Boucherie Block" w:cs="Times New Roman"/>
                          <w:sz w:val="44"/>
                          <w:szCs w:val="36"/>
                        </w:rPr>
                      </w:pPr>
                    </w:p>
                    <w:p w14:paraId="7D7D9AF8" w14:textId="467722A2" w:rsidR="00807C82" w:rsidRPr="00807C82" w:rsidRDefault="00807C82" w:rsidP="00807C82">
                      <w:pPr>
                        <w:rPr>
                          <w:rFonts w:ascii="Boucherie Block" w:hAnsi="Boucherie Block" w:cs="Times New Roman"/>
                          <w:sz w:val="44"/>
                          <w:szCs w:val="36"/>
                        </w:rPr>
                      </w:pPr>
                      <w:r w:rsidRPr="00807C82">
                        <w:rPr>
                          <w:rFonts w:ascii="Boucherie Block" w:hAnsi="Boucherie Block" w:cs="Times New Roman"/>
                          <w:sz w:val="44"/>
                          <w:szCs w:val="36"/>
                        </w:rPr>
                        <w:t>Approach / Methodology</w:t>
                      </w:r>
                    </w:p>
                    <w:p w14:paraId="56AF21FD" w14:textId="6CC6001F" w:rsidR="00807C82" w:rsidRPr="00807C82" w:rsidRDefault="00807C82" w:rsidP="00807C82">
                      <w:pPr>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The project employs the MVC (Model–View–Controller) architecture, ensuring a clean separation between the user interface, business logic, and data components.</w:t>
                      </w:r>
                      <w:r w:rsidRPr="00807C82">
                        <w:rPr>
                          <w:rFonts w:ascii="Times New Roman" w:hAnsi="Times New Roman" w:cs="Times New Roman"/>
                          <w:color w:val="0F0D29" w:themeColor="text1"/>
                          <w:sz w:val="32"/>
                          <w:szCs w:val="24"/>
                        </w:rPr>
                        <w:br/>
                      </w:r>
                      <w:r w:rsidRPr="00807C82">
                        <w:rPr>
                          <w:rFonts w:ascii="Times New Roman" w:hAnsi="Times New Roman" w:cs="Times New Roman"/>
                          <w:color w:val="0F0D29" w:themeColor="text1"/>
                          <w:sz w:val="32"/>
                          <w:szCs w:val="24"/>
                        </w:rPr>
                        <w:br/>
                        <w:t>• Frontend: JSP with HTML, CSS, and Bootstrap</w:t>
                      </w:r>
                      <w:r>
                        <w:rPr>
                          <w:rFonts w:ascii="Times New Roman" w:hAnsi="Times New Roman" w:cs="Times New Roman"/>
                          <w:color w:val="0F0D29" w:themeColor="text1"/>
                          <w:sz w:val="32"/>
                          <w:szCs w:val="24"/>
                        </w:rPr>
                        <w:t>.</w:t>
                      </w:r>
                      <w:r w:rsidRPr="00807C82">
                        <w:rPr>
                          <w:rFonts w:ascii="Times New Roman" w:hAnsi="Times New Roman" w:cs="Times New Roman"/>
                          <w:color w:val="0F0D29" w:themeColor="text1"/>
                          <w:sz w:val="32"/>
                          <w:szCs w:val="24"/>
                        </w:rPr>
                        <w:br/>
                        <w:t>• Backend: Java Servlets</w:t>
                      </w:r>
                      <w:r w:rsidRPr="00807C82">
                        <w:rPr>
                          <w:rFonts w:ascii="Times New Roman" w:hAnsi="Times New Roman" w:cs="Times New Roman"/>
                          <w:color w:val="0F0D29" w:themeColor="text1"/>
                          <w:sz w:val="32"/>
                          <w:szCs w:val="24"/>
                        </w:rPr>
                        <w:br/>
                        <w:t>• Database: MySQL</w:t>
                      </w:r>
                      <w:r w:rsidRPr="00807C82">
                        <w:rPr>
                          <w:rFonts w:ascii="Times New Roman" w:hAnsi="Times New Roman" w:cs="Times New Roman"/>
                          <w:color w:val="0F0D29" w:themeColor="text1"/>
                          <w:sz w:val="32"/>
                          <w:szCs w:val="24"/>
                        </w:rPr>
                        <w:br/>
                        <w:t>• Connectivity: JDBC</w:t>
                      </w:r>
                      <w:r w:rsidRPr="00807C82">
                        <w:rPr>
                          <w:rFonts w:ascii="Times New Roman" w:hAnsi="Times New Roman" w:cs="Times New Roman"/>
                          <w:color w:val="0F0D29" w:themeColor="text1"/>
                          <w:sz w:val="32"/>
                          <w:szCs w:val="24"/>
                        </w:rPr>
                        <w:br/>
                        <w:t>• Server: Apache Tomcat</w:t>
                      </w:r>
                      <w:r w:rsidRPr="00807C82">
                        <w:rPr>
                          <w:rFonts w:ascii="Times New Roman" w:hAnsi="Times New Roman" w:cs="Times New Roman"/>
                          <w:color w:val="0F0D29" w:themeColor="text1"/>
                          <w:sz w:val="32"/>
                          <w:szCs w:val="24"/>
                        </w:rPr>
                        <w:br/>
                        <w:t>• IDE: NetBeans / Eclipse</w:t>
                      </w:r>
                    </w:p>
                    <w:p w14:paraId="17B7D788" w14:textId="77777777" w:rsidR="00807C82" w:rsidRDefault="00807C82" w:rsidP="00807C82">
                      <w:r>
                        <w:br/>
                      </w:r>
                    </w:p>
                    <w:p w14:paraId="02D4301C" w14:textId="77777777" w:rsidR="00807C82" w:rsidRPr="00807C82" w:rsidRDefault="00807C82" w:rsidP="00807C82">
                      <w:pPr>
                        <w:rPr>
                          <w:rFonts w:ascii="Boucherie Block" w:hAnsi="Boucherie Block" w:cs="Times New Roman"/>
                          <w:sz w:val="44"/>
                          <w:szCs w:val="36"/>
                        </w:rPr>
                      </w:pPr>
                      <w:r w:rsidRPr="00807C82">
                        <w:rPr>
                          <w:rFonts w:ascii="Boucherie Block" w:hAnsi="Boucherie Block" w:cs="Times New Roman"/>
                          <w:sz w:val="44"/>
                          <w:szCs w:val="36"/>
                        </w:rPr>
                        <w:t>System Modules</w:t>
                      </w:r>
                    </w:p>
                    <w:p w14:paraId="21466263" w14:textId="77777777" w:rsidR="00807C82" w:rsidRPr="00807C82" w:rsidRDefault="00807C82" w:rsidP="00807C82">
                      <w:pPr>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1. Student Module – Allows students to view attendance, marks, and submit assignments.</w:t>
                      </w:r>
                      <w:r w:rsidRPr="00807C82">
                        <w:rPr>
                          <w:rFonts w:ascii="Times New Roman" w:hAnsi="Times New Roman" w:cs="Times New Roman"/>
                          <w:color w:val="0F0D29" w:themeColor="text1"/>
                          <w:sz w:val="32"/>
                          <w:szCs w:val="24"/>
                        </w:rPr>
                        <w:br/>
                        <w:t>2. Faculty Module – Enables faculty to upload assignments, record marks, and track attendance.</w:t>
                      </w:r>
                      <w:r w:rsidRPr="00807C82">
                        <w:rPr>
                          <w:rFonts w:ascii="Times New Roman" w:hAnsi="Times New Roman" w:cs="Times New Roman"/>
                          <w:color w:val="0F0D29" w:themeColor="text1"/>
                          <w:sz w:val="32"/>
                          <w:szCs w:val="24"/>
                        </w:rPr>
                        <w:br/>
                        <w:t>3. Admin Module – Handles user management, course creation, and notice publishing.</w:t>
                      </w:r>
                      <w:r w:rsidRPr="00807C82">
                        <w:rPr>
                          <w:rFonts w:ascii="Times New Roman" w:hAnsi="Times New Roman" w:cs="Times New Roman"/>
                          <w:color w:val="0F0D29" w:themeColor="text1"/>
                          <w:sz w:val="32"/>
                          <w:szCs w:val="24"/>
                        </w:rPr>
                        <w:br/>
                        <w:t>4. Additional Features – Notice Board, Event Scheduling, and Assignment Management.</w:t>
                      </w:r>
                    </w:p>
                    <w:p w14:paraId="54360662" w14:textId="031330A1" w:rsidR="00807C82" w:rsidRPr="00807C82" w:rsidRDefault="00807C82" w:rsidP="00807C82">
                      <w:pPr>
                        <w:jc w:val="both"/>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br/>
                      </w:r>
                    </w:p>
                    <w:p w14:paraId="7765FAB6" w14:textId="45D886CA" w:rsidR="00807C82" w:rsidRDefault="00807C82" w:rsidP="00807C82">
                      <w:pPr>
                        <w:pStyle w:val="NoSpacing"/>
                        <w:spacing w:before="240"/>
                        <w:jc w:val="center"/>
                        <w:rPr>
                          <w:color w:val="024F75" w:themeColor="accent1"/>
                        </w:rPr>
                      </w:pPr>
                      <w:r>
                        <w:rPr>
                          <w:noProof/>
                          <w:color w:val="024F75" w:themeColor="accent1"/>
                        </w:rPr>
                        <w:drawing>
                          <wp:inline distT="0" distB="0" distL="0" distR="0" wp14:anchorId="2EF75F7E" wp14:editId="63174102">
                            <wp:extent cx="374904" cy="237744"/>
                            <wp:effectExtent l="0" t="0" r="6350" b="0"/>
                            <wp:docPr id="38020537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2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mc:Fallback>
        </mc:AlternateContent>
      </w:r>
      <w:r w:rsidR="004E16F4">
        <w:br w:type="page"/>
      </w:r>
      <w:r w:rsidR="00645749">
        <w:rPr>
          <w:noProof/>
        </w:rPr>
        <w:drawing>
          <wp:anchor distT="0" distB="0" distL="114300" distR="114300" simplePos="0" relativeHeight="251683840" behindDoc="1" locked="0" layoutInCell="1" allowOverlap="1" wp14:anchorId="3144B3C9" wp14:editId="1D279C5D">
            <wp:simplePos x="0" y="0"/>
            <wp:positionH relativeFrom="column">
              <wp:posOffset>-793304</wp:posOffset>
            </wp:positionH>
            <wp:positionV relativeFrom="paragraph">
              <wp:posOffset>-469557</wp:posOffset>
            </wp:positionV>
            <wp:extent cx="7894955" cy="10132541"/>
            <wp:effectExtent l="0" t="0" r="0" b="2540"/>
            <wp:wrapNone/>
            <wp:docPr id="423807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856" name="Picture 56688856"/>
                    <pic:cNvPicPr/>
                  </pic:nvPicPr>
                  <pic:blipFill>
                    <a:blip r:embed="rId22">
                      <a:extLst>
                        <a:ext uri="{28A0092B-C50C-407E-A947-70E740481C1C}">
                          <a14:useLocalDpi xmlns:a14="http://schemas.microsoft.com/office/drawing/2010/main" val="0"/>
                        </a:ext>
                      </a:extLst>
                    </a:blip>
                    <a:stretch>
                      <a:fillRect/>
                    </a:stretch>
                  </pic:blipFill>
                  <pic:spPr>
                    <a:xfrm>
                      <a:off x="0" y="0"/>
                      <a:ext cx="7894955" cy="10132541"/>
                    </a:xfrm>
                    <a:prstGeom prst="rect">
                      <a:avLst/>
                    </a:prstGeom>
                  </pic:spPr>
                </pic:pic>
              </a:graphicData>
            </a:graphic>
            <wp14:sizeRelH relativeFrom="margin">
              <wp14:pctWidth>0</wp14:pctWidth>
            </wp14:sizeRelH>
            <wp14:sizeRelV relativeFrom="margin">
              <wp14:pctHeight>0</wp14:pctHeight>
            </wp14:sizeRelV>
          </wp:anchor>
        </w:drawing>
      </w:r>
    </w:p>
    <w:p w14:paraId="4A659B78" w14:textId="118F2455" w:rsidR="004E16F4" w:rsidRPr="00807C82" w:rsidRDefault="00807C82" w:rsidP="00807C82">
      <w:pPr>
        <w:spacing w:after="200"/>
        <w:rPr>
          <w:rFonts w:asciiTheme="majorHAnsi" w:eastAsiaTheme="majorEastAsia" w:hAnsiTheme="majorHAnsi" w:cstheme="majorBidi"/>
          <w:color w:val="061F57" w:themeColor="text2" w:themeShade="BF"/>
          <w:kern w:val="28"/>
          <w:sz w:val="52"/>
          <w:szCs w:val="32"/>
        </w:rPr>
      </w:pPr>
      <w:r>
        <w:rPr>
          <w:noProof/>
        </w:rPr>
        <w:lastRenderedPageBreak/>
        <mc:AlternateContent>
          <mc:Choice Requires="wps">
            <w:drawing>
              <wp:anchor distT="91440" distB="91440" distL="365760" distR="365760" simplePos="0" relativeHeight="251698176" behindDoc="0" locked="0" layoutInCell="1" allowOverlap="1" wp14:anchorId="3B71967D" wp14:editId="0D7077B8">
                <wp:simplePos x="0" y="0"/>
                <wp:positionH relativeFrom="margin">
                  <wp:posOffset>194038</wp:posOffset>
                </wp:positionH>
                <wp:positionV relativeFrom="margin">
                  <wp:posOffset>370114</wp:posOffset>
                </wp:positionV>
                <wp:extent cx="5992495" cy="8501380"/>
                <wp:effectExtent l="0" t="0" r="0" b="0"/>
                <wp:wrapTopAndBottom/>
                <wp:docPr id="238755834" name="Rectangle 152"/>
                <wp:cNvGraphicFramePr/>
                <a:graphic xmlns:a="http://schemas.openxmlformats.org/drawingml/2006/main">
                  <a:graphicData uri="http://schemas.microsoft.com/office/word/2010/wordprocessingShape">
                    <wps:wsp>
                      <wps:cNvSpPr/>
                      <wps:spPr>
                        <a:xfrm>
                          <a:off x="0" y="0"/>
                          <a:ext cx="5992495" cy="85013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64ECC2" w14:textId="77777777" w:rsidR="00807C82" w:rsidRDefault="00807C82" w:rsidP="00807C82">
                            <w:pPr>
                              <w:pStyle w:val="NoSpacing"/>
                              <w:jc w:val="center"/>
                              <w:rPr>
                                <w:color w:val="024F75" w:themeColor="accent1"/>
                              </w:rPr>
                            </w:pPr>
                            <w:r>
                              <w:rPr>
                                <w:noProof/>
                                <w:color w:val="024F75" w:themeColor="accent1"/>
                              </w:rPr>
                              <w:drawing>
                                <wp:inline distT="0" distB="0" distL="0" distR="0" wp14:anchorId="66161907" wp14:editId="78CB0139">
                                  <wp:extent cx="722376" cy="384048"/>
                                  <wp:effectExtent l="0" t="0" r="1905" b="0"/>
                                  <wp:docPr id="115350068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4CDBABE9" w14:textId="77777777" w:rsidR="00807C82" w:rsidRDefault="00807C82" w:rsidP="00807C82">
                            <w:pPr>
                              <w:rPr>
                                <w:rFonts w:ascii="Boucherie Block" w:hAnsi="Boucherie Block" w:cs="Times New Roman"/>
                                <w:sz w:val="44"/>
                                <w:szCs w:val="36"/>
                              </w:rPr>
                            </w:pPr>
                          </w:p>
                          <w:p w14:paraId="225EF6E4" w14:textId="77777777" w:rsidR="00807C82" w:rsidRPr="00807C82" w:rsidRDefault="00807C82" w:rsidP="00807C82">
                            <w:pPr>
                              <w:rPr>
                                <w:rFonts w:ascii="Boucherie Block" w:hAnsi="Boucherie Block" w:cs="Times New Roman"/>
                                <w:sz w:val="44"/>
                                <w:szCs w:val="36"/>
                              </w:rPr>
                            </w:pPr>
                            <w:r w:rsidRPr="00807C82">
                              <w:rPr>
                                <w:rFonts w:ascii="Boucherie Block" w:hAnsi="Boucherie Block" w:cs="Times New Roman"/>
                                <w:sz w:val="44"/>
                                <w:szCs w:val="36"/>
                              </w:rPr>
                              <w:t>Expected Outcomes</w:t>
                            </w:r>
                          </w:p>
                          <w:p w14:paraId="30325C39" w14:textId="77777777" w:rsidR="00807C82" w:rsidRPr="00807C82" w:rsidRDefault="00807C82" w:rsidP="00807C82">
                            <w:pPr>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 Enhanced transparency and accessibility across academic activities.</w:t>
                            </w:r>
                            <w:r w:rsidRPr="00807C82">
                              <w:rPr>
                                <w:rFonts w:ascii="Times New Roman" w:hAnsi="Times New Roman" w:cs="Times New Roman"/>
                                <w:color w:val="0F0D29" w:themeColor="text1"/>
                                <w:sz w:val="32"/>
                                <w:szCs w:val="24"/>
                              </w:rPr>
                              <w:br/>
                              <w:t>• Secure, role-based authentication for different users.</w:t>
                            </w:r>
                            <w:r w:rsidRPr="00807C82">
                              <w:rPr>
                                <w:rFonts w:ascii="Times New Roman" w:hAnsi="Times New Roman" w:cs="Times New Roman"/>
                                <w:color w:val="0F0D29" w:themeColor="text1"/>
                                <w:sz w:val="32"/>
                                <w:szCs w:val="24"/>
                              </w:rPr>
                              <w:br/>
                              <w:t>• Paperless and automated workflow.</w:t>
                            </w:r>
                            <w:r w:rsidRPr="00807C82">
                              <w:rPr>
                                <w:rFonts w:ascii="Times New Roman" w:hAnsi="Times New Roman" w:cs="Times New Roman"/>
                                <w:color w:val="0F0D29" w:themeColor="text1"/>
                                <w:sz w:val="32"/>
                                <w:szCs w:val="24"/>
                              </w:rPr>
                              <w:br/>
                              <w:t>• Improved coordination between students, faculty, and administrators.</w:t>
                            </w:r>
                          </w:p>
                          <w:p w14:paraId="1708D6EB" w14:textId="77777777" w:rsidR="00807C82" w:rsidRDefault="00807C82" w:rsidP="00807C82">
                            <w:r>
                              <w:br/>
                            </w:r>
                          </w:p>
                          <w:p w14:paraId="4929B18A" w14:textId="77777777" w:rsidR="00807C82" w:rsidRDefault="00807C82" w:rsidP="00807C82">
                            <w:r w:rsidRPr="00807C82">
                              <w:rPr>
                                <w:rFonts w:ascii="Boucherie Block" w:hAnsi="Boucherie Block" w:cs="Times New Roman"/>
                                <w:sz w:val="44"/>
                                <w:szCs w:val="36"/>
                              </w:rPr>
                              <w:t>Database Design</w:t>
                            </w:r>
                          </w:p>
                          <w:p w14:paraId="5F8CCF80" w14:textId="77777777" w:rsidR="00807C82" w:rsidRPr="00807C82" w:rsidRDefault="00807C82" w:rsidP="00807C82">
                            <w:pPr>
                              <w:jc w:val="both"/>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The system uses a relational database structure consisting</w:t>
                            </w:r>
                            <w:r>
                              <w:rPr>
                                <w:rFonts w:ascii="Times New Roman" w:hAnsi="Times New Roman" w:cs="Times New Roman"/>
                                <w:color w:val="0F0D29" w:themeColor="text1"/>
                                <w:sz w:val="32"/>
                                <w:szCs w:val="24"/>
                              </w:rPr>
                              <w:t xml:space="preserve"> </w:t>
                            </w:r>
                            <w:r w:rsidRPr="00807C82">
                              <w:rPr>
                                <w:rFonts w:ascii="Times New Roman" w:hAnsi="Times New Roman" w:cs="Times New Roman"/>
                                <w:color w:val="0F0D29" w:themeColor="text1"/>
                                <w:sz w:val="32"/>
                                <w:szCs w:val="24"/>
                              </w:rPr>
                              <w:t>of interconnected tables: Student, Faculty, Course, Subject, Attendance, Assignment, Marks, Notice, and Admin. Each table is responsible for storing specific entities and maintaining referential integrity across the system.</w:t>
                            </w:r>
                          </w:p>
                          <w:p w14:paraId="38014F92" w14:textId="77777777" w:rsidR="00807C82" w:rsidRDefault="00807C82" w:rsidP="00807C82">
                            <w:r>
                              <w:br/>
                            </w:r>
                          </w:p>
                          <w:p w14:paraId="2556675C" w14:textId="77777777" w:rsidR="00807C82" w:rsidRDefault="00807C82" w:rsidP="00807C82">
                            <w:r w:rsidRPr="00807C82">
                              <w:rPr>
                                <w:rFonts w:ascii="Boucherie Block" w:hAnsi="Boucherie Block" w:cs="Times New Roman"/>
                                <w:sz w:val="44"/>
                                <w:szCs w:val="36"/>
                              </w:rPr>
                              <w:t>Tools &amp; Technologies Used</w:t>
                            </w:r>
                          </w:p>
                          <w:p w14:paraId="7EC80DA8" w14:textId="77777777" w:rsidR="00807C82" w:rsidRPr="00807C82" w:rsidRDefault="00807C82" w:rsidP="00807C82">
                            <w:pPr>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 Programming Language: Java</w:t>
                            </w:r>
                            <w:r w:rsidRPr="00807C82">
                              <w:rPr>
                                <w:rFonts w:ascii="Times New Roman" w:hAnsi="Times New Roman" w:cs="Times New Roman"/>
                                <w:color w:val="0F0D29" w:themeColor="text1"/>
                                <w:sz w:val="32"/>
                                <w:szCs w:val="24"/>
                              </w:rPr>
                              <w:br/>
                              <w:t>• Frontend: JSP, HTML, CSS, Bootstrap</w:t>
                            </w:r>
                            <w:r w:rsidRPr="00807C82">
                              <w:rPr>
                                <w:rFonts w:ascii="Times New Roman" w:hAnsi="Times New Roman" w:cs="Times New Roman"/>
                                <w:color w:val="0F0D29" w:themeColor="text1"/>
                                <w:sz w:val="32"/>
                                <w:szCs w:val="24"/>
                              </w:rPr>
                              <w:br/>
                              <w:t>• Backend: Servlets, JDBC</w:t>
                            </w:r>
                            <w:r w:rsidRPr="00807C82">
                              <w:rPr>
                                <w:rFonts w:ascii="Times New Roman" w:hAnsi="Times New Roman" w:cs="Times New Roman"/>
                                <w:color w:val="0F0D29" w:themeColor="text1"/>
                                <w:sz w:val="32"/>
                                <w:szCs w:val="24"/>
                              </w:rPr>
                              <w:br/>
                              <w:t>• Database: MySQL</w:t>
                            </w:r>
                            <w:r w:rsidRPr="00807C82">
                              <w:rPr>
                                <w:rFonts w:ascii="Times New Roman" w:hAnsi="Times New Roman" w:cs="Times New Roman"/>
                                <w:color w:val="0F0D29" w:themeColor="text1"/>
                                <w:sz w:val="32"/>
                                <w:szCs w:val="24"/>
                              </w:rPr>
                              <w:br/>
                              <w:t>• Server: Apache Tomcat</w:t>
                            </w:r>
                            <w:r w:rsidRPr="00807C82">
                              <w:rPr>
                                <w:rFonts w:ascii="Times New Roman" w:hAnsi="Times New Roman" w:cs="Times New Roman"/>
                                <w:color w:val="0F0D29" w:themeColor="text1"/>
                                <w:sz w:val="32"/>
                                <w:szCs w:val="24"/>
                              </w:rPr>
                              <w:br/>
                              <w:t>• Libraries: MySQL Connector/J, JSTL</w:t>
                            </w:r>
                          </w:p>
                          <w:p w14:paraId="5BC0F30C" w14:textId="77777777" w:rsidR="00807C82" w:rsidRPr="00807C82" w:rsidRDefault="00807C82" w:rsidP="00807C82">
                            <w:pPr>
                              <w:jc w:val="both"/>
                              <w:rPr>
                                <w:rFonts w:ascii="Times New Roman" w:hAnsi="Times New Roman" w:cs="Times New Roman"/>
                                <w:color w:val="0F0D29" w:themeColor="text1"/>
                                <w:sz w:val="32"/>
                                <w:szCs w:val="24"/>
                              </w:rPr>
                            </w:pPr>
                          </w:p>
                          <w:p w14:paraId="1438E782" w14:textId="77777777" w:rsidR="00807C82" w:rsidRDefault="00807C82" w:rsidP="00807C82">
                            <w:pPr>
                              <w:pStyle w:val="NoSpacing"/>
                              <w:spacing w:before="240"/>
                              <w:jc w:val="center"/>
                              <w:rPr>
                                <w:color w:val="024F75" w:themeColor="accent1"/>
                              </w:rPr>
                            </w:pPr>
                            <w:r>
                              <w:rPr>
                                <w:noProof/>
                                <w:color w:val="024F75" w:themeColor="accent1"/>
                              </w:rPr>
                              <w:drawing>
                                <wp:inline distT="0" distB="0" distL="0" distR="0" wp14:anchorId="1EFAE630" wp14:editId="1A5D8A4B">
                                  <wp:extent cx="374904" cy="237744"/>
                                  <wp:effectExtent l="0" t="0" r="6350" b="0"/>
                                  <wp:docPr id="36168094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2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1967D" id="_x0000_s1031" style="position:absolute;margin-left:15.3pt;margin-top:29.15pt;width:471.85pt;height:669.4pt;z-index:25169817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" filled="f" stroked="f" strokeweight="2pt">
                <v:textbox inset="10.8pt,0,10.8pt,0">
                  <w:txbxContent>
                    <w:p w14:paraId="3A64ECC2" w14:textId="77777777" w:rsidR="00807C82" w:rsidRDefault="00807C82" w:rsidP="00807C82">
                      <w:pPr>
                        <w:pStyle w:val="NoSpacing"/>
                        <w:jc w:val="center"/>
                        <w:rPr>
                          <w:color w:val="024F75" w:themeColor="accent1"/>
                        </w:rPr>
                      </w:pPr>
                      <w:r>
                        <w:rPr>
                          <w:noProof/>
                          <w:color w:val="024F75" w:themeColor="accent1"/>
                        </w:rPr>
                        <w:drawing>
                          <wp:inline distT="0" distB="0" distL="0" distR="0" wp14:anchorId="66161907" wp14:editId="78CB0139">
                            <wp:extent cx="722376" cy="384048"/>
                            <wp:effectExtent l="0" t="0" r="1905" b="0"/>
                            <wp:docPr id="115350068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4CDBABE9" w14:textId="77777777" w:rsidR="00807C82" w:rsidRDefault="00807C82" w:rsidP="00807C82">
                      <w:pPr>
                        <w:rPr>
                          <w:rFonts w:ascii="Boucherie Block" w:hAnsi="Boucherie Block" w:cs="Times New Roman"/>
                          <w:sz w:val="44"/>
                          <w:szCs w:val="36"/>
                        </w:rPr>
                      </w:pPr>
                    </w:p>
                    <w:p w14:paraId="225EF6E4" w14:textId="77777777" w:rsidR="00807C82" w:rsidRPr="00807C82" w:rsidRDefault="00807C82" w:rsidP="00807C82">
                      <w:pPr>
                        <w:rPr>
                          <w:rFonts w:ascii="Boucherie Block" w:hAnsi="Boucherie Block" w:cs="Times New Roman"/>
                          <w:sz w:val="44"/>
                          <w:szCs w:val="36"/>
                        </w:rPr>
                      </w:pPr>
                      <w:r w:rsidRPr="00807C82">
                        <w:rPr>
                          <w:rFonts w:ascii="Boucherie Block" w:hAnsi="Boucherie Block" w:cs="Times New Roman"/>
                          <w:sz w:val="44"/>
                          <w:szCs w:val="36"/>
                        </w:rPr>
                        <w:t>Expected Outcomes</w:t>
                      </w:r>
                    </w:p>
                    <w:p w14:paraId="30325C39" w14:textId="77777777" w:rsidR="00807C82" w:rsidRPr="00807C82" w:rsidRDefault="00807C82" w:rsidP="00807C82">
                      <w:pPr>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 Enhanced transparency and accessibility across academic activities.</w:t>
                      </w:r>
                      <w:r w:rsidRPr="00807C82">
                        <w:rPr>
                          <w:rFonts w:ascii="Times New Roman" w:hAnsi="Times New Roman" w:cs="Times New Roman"/>
                          <w:color w:val="0F0D29" w:themeColor="text1"/>
                          <w:sz w:val="32"/>
                          <w:szCs w:val="24"/>
                        </w:rPr>
                        <w:br/>
                        <w:t>• Secure, role-based authentication for different users.</w:t>
                      </w:r>
                      <w:r w:rsidRPr="00807C82">
                        <w:rPr>
                          <w:rFonts w:ascii="Times New Roman" w:hAnsi="Times New Roman" w:cs="Times New Roman"/>
                          <w:color w:val="0F0D29" w:themeColor="text1"/>
                          <w:sz w:val="32"/>
                          <w:szCs w:val="24"/>
                        </w:rPr>
                        <w:br/>
                        <w:t>• Paperless and automated workflow.</w:t>
                      </w:r>
                      <w:r w:rsidRPr="00807C82">
                        <w:rPr>
                          <w:rFonts w:ascii="Times New Roman" w:hAnsi="Times New Roman" w:cs="Times New Roman"/>
                          <w:color w:val="0F0D29" w:themeColor="text1"/>
                          <w:sz w:val="32"/>
                          <w:szCs w:val="24"/>
                        </w:rPr>
                        <w:br/>
                        <w:t>• Improved coordination between students, faculty, and administrators.</w:t>
                      </w:r>
                    </w:p>
                    <w:p w14:paraId="1708D6EB" w14:textId="77777777" w:rsidR="00807C82" w:rsidRDefault="00807C82" w:rsidP="00807C82">
                      <w:r>
                        <w:br/>
                      </w:r>
                    </w:p>
                    <w:p w14:paraId="4929B18A" w14:textId="77777777" w:rsidR="00807C82" w:rsidRDefault="00807C82" w:rsidP="00807C82">
                      <w:r w:rsidRPr="00807C82">
                        <w:rPr>
                          <w:rFonts w:ascii="Boucherie Block" w:hAnsi="Boucherie Block" w:cs="Times New Roman"/>
                          <w:sz w:val="44"/>
                          <w:szCs w:val="36"/>
                        </w:rPr>
                        <w:t>Database Design</w:t>
                      </w:r>
                    </w:p>
                    <w:p w14:paraId="5F8CCF80" w14:textId="77777777" w:rsidR="00807C82" w:rsidRPr="00807C82" w:rsidRDefault="00807C82" w:rsidP="00807C82">
                      <w:pPr>
                        <w:jc w:val="both"/>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The system uses a relational database structure consisting</w:t>
                      </w:r>
                      <w:r>
                        <w:rPr>
                          <w:rFonts w:ascii="Times New Roman" w:hAnsi="Times New Roman" w:cs="Times New Roman"/>
                          <w:color w:val="0F0D29" w:themeColor="text1"/>
                          <w:sz w:val="32"/>
                          <w:szCs w:val="24"/>
                        </w:rPr>
                        <w:t xml:space="preserve"> </w:t>
                      </w:r>
                      <w:r w:rsidRPr="00807C82">
                        <w:rPr>
                          <w:rFonts w:ascii="Times New Roman" w:hAnsi="Times New Roman" w:cs="Times New Roman"/>
                          <w:color w:val="0F0D29" w:themeColor="text1"/>
                          <w:sz w:val="32"/>
                          <w:szCs w:val="24"/>
                        </w:rPr>
                        <w:t>of interconnected tables: Student, Faculty, Course, Subject, Attendance, Assignment, Marks, Notice, and Admin. Each table is responsible for storing specific entities and maintaining referential integrity across the system.</w:t>
                      </w:r>
                    </w:p>
                    <w:p w14:paraId="38014F92" w14:textId="77777777" w:rsidR="00807C82" w:rsidRDefault="00807C82" w:rsidP="00807C82">
                      <w:r>
                        <w:br/>
                      </w:r>
                    </w:p>
                    <w:p w14:paraId="2556675C" w14:textId="77777777" w:rsidR="00807C82" w:rsidRDefault="00807C82" w:rsidP="00807C82">
                      <w:r w:rsidRPr="00807C82">
                        <w:rPr>
                          <w:rFonts w:ascii="Boucherie Block" w:hAnsi="Boucherie Block" w:cs="Times New Roman"/>
                          <w:sz w:val="44"/>
                          <w:szCs w:val="36"/>
                        </w:rPr>
                        <w:t>Tools &amp; Technologies Used</w:t>
                      </w:r>
                    </w:p>
                    <w:p w14:paraId="7EC80DA8" w14:textId="77777777" w:rsidR="00807C82" w:rsidRPr="00807C82" w:rsidRDefault="00807C82" w:rsidP="00807C82">
                      <w:pPr>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 Programming Language: Java</w:t>
                      </w:r>
                      <w:r w:rsidRPr="00807C82">
                        <w:rPr>
                          <w:rFonts w:ascii="Times New Roman" w:hAnsi="Times New Roman" w:cs="Times New Roman"/>
                          <w:color w:val="0F0D29" w:themeColor="text1"/>
                          <w:sz w:val="32"/>
                          <w:szCs w:val="24"/>
                        </w:rPr>
                        <w:br/>
                        <w:t>• Frontend: JSP, HTML, CSS, Bootstrap</w:t>
                      </w:r>
                      <w:r w:rsidRPr="00807C82">
                        <w:rPr>
                          <w:rFonts w:ascii="Times New Roman" w:hAnsi="Times New Roman" w:cs="Times New Roman"/>
                          <w:color w:val="0F0D29" w:themeColor="text1"/>
                          <w:sz w:val="32"/>
                          <w:szCs w:val="24"/>
                        </w:rPr>
                        <w:br/>
                        <w:t>• Backend: Servlets, JDBC</w:t>
                      </w:r>
                      <w:r w:rsidRPr="00807C82">
                        <w:rPr>
                          <w:rFonts w:ascii="Times New Roman" w:hAnsi="Times New Roman" w:cs="Times New Roman"/>
                          <w:color w:val="0F0D29" w:themeColor="text1"/>
                          <w:sz w:val="32"/>
                          <w:szCs w:val="24"/>
                        </w:rPr>
                        <w:br/>
                        <w:t>• Database: MySQL</w:t>
                      </w:r>
                      <w:r w:rsidRPr="00807C82">
                        <w:rPr>
                          <w:rFonts w:ascii="Times New Roman" w:hAnsi="Times New Roman" w:cs="Times New Roman"/>
                          <w:color w:val="0F0D29" w:themeColor="text1"/>
                          <w:sz w:val="32"/>
                          <w:szCs w:val="24"/>
                        </w:rPr>
                        <w:br/>
                        <w:t>• Server: Apache Tomcat</w:t>
                      </w:r>
                      <w:r w:rsidRPr="00807C82">
                        <w:rPr>
                          <w:rFonts w:ascii="Times New Roman" w:hAnsi="Times New Roman" w:cs="Times New Roman"/>
                          <w:color w:val="0F0D29" w:themeColor="text1"/>
                          <w:sz w:val="32"/>
                          <w:szCs w:val="24"/>
                        </w:rPr>
                        <w:br/>
                        <w:t>• Libraries: MySQL Connector/J, JSTL</w:t>
                      </w:r>
                    </w:p>
                    <w:p w14:paraId="5BC0F30C" w14:textId="77777777" w:rsidR="00807C82" w:rsidRPr="00807C82" w:rsidRDefault="00807C82" w:rsidP="00807C82">
                      <w:pPr>
                        <w:jc w:val="both"/>
                        <w:rPr>
                          <w:rFonts w:ascii="Times New Roman" w:hAnsi="Times New Roman" w:cs="Times New Roman"/>
                          <w:color w:val="0F0D29" w:themeColor="text1"/>
                          <w:sz w:val="32"/>
                          <w:szCs w:val="24"/>
                        </w:rPr>
                      </w:pPr>
                    </w:p>
                    <w:p w14:paraId="1438E782" w14:textId="77777777" w:rsidR="00807C82" w:rsidRDefault="00807C82" w:rsidP="00807C82">
                      <w:pPr>
                        <w:pStyle w:val="NoSpacing"/>
                        <w:spacing w:before="240"/>
                        <w:jc w:val="center"/>
                        <w:rPr>
                          <w:color w:val="024F75" w:themeColor="accent1"/>
                        </w:rPr>
                      </w:pPr>
                      <w:r>
                        <w:rPr>
                          <w:noProof/>
                          <w:color w:val="024F75" w:themeColor="accent1"/>
                        </w:rPr>
                        <w:drawing>
                          <wp:inline distT="0" distB="0" distL="0" distR="0" wp14:anchorId="1EFAE630" wp14:editId="1A5D8A4B">
                            <wp:extent cx="374904" cy="237744"/>
                            <wp:effectExtent l="0" t="0" r="6350" b="0"/>
                            <wp:docPr id="36168094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2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mc:Fallback>
        </mc:AlternateContent>
      </w:r>
      <w:r w:rsidR="004E16F4">
        <w:br w:type="page"/>
      </w:r>
      <w:r w:rsidR="00645749">
        <w:rPr>
          <w:noProof/>
        </w:rPr>
        <w:drawing>
          <wp:anchor distT="0" distB="0" distL="114300" distR="114300" simplePos="0" relativeHeight="251685888" behindDoc="1" locked="0" layoutInCell="1" allowOverlap="1" wp14:anchorId="4C28227A" wp14:editId="26B4C092">
            <wp:simplePos x="0" y="0"/>
            <wp:positionH relativeFrom="column">
              <wp:posOffset>-768590</wp:posOffset>
            </wp:positionH>
            <wp:positionV relativeFrom="paragraph">
              <wp:posOffset>-457200</wp:posOffset>
            </wp:positionV>
            <wp:extent cx="7894955" cy="10132541"/>
            <wp:effectExtent l="0" t="0" r="0" b="2540"/>
            <wp:wrapNone/>
            <wp:docPr id="1200499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856" name="Picture 56688856"/>
                    <pic:cNvPicPr/>
                  </pic:nvPicPr>
                  <pic:blipFill>
                    <a:blip r:embed="rId22">
                      <a:extLst>
                        <a:ext uri="{28A0092B-C50C-407E-A947-70E740481C1C}">
                          <a14:useLocalDpi xmlns:a14="http://schemas.microsoft.com/office/drawing/2010/main" val="0"/>
                        </a:ext>
                      </a:extLst>
                    </a:blip>
                    <a:stretch>
                      <a:fillRect/>
                    </a:stretch>
                  </pic:blipFill>
                  <pic:spPr>
                    <a:xfrm>
                      <a:off x="0" y="0"/>
                      <a:ext cx="7894955" cy="10132541"/>
                    </a:xfrm>
                    <a:prstGeom prst="rect">
                      <a:avLst/>
                    </a:prstGeom>
                  </pic:spPr>
                </pic:pic>
              </a:graphicData>
            </a:graphic>
            <wp14:sizeRelH relativeFrom="margin">
              <wp14:pctWidth>0</wp14:pctWidth>
            </wp14:sizeRelH>
            <wp14:sizeRelV relativeFrom="margin">
              <wp14:pctHeight>0</wp14:pctHeight>
            </wp14:sizeRelV>
          </wp:anchor>
        </w:drawing>
      </w:r>
    </w:p>
    <w:p w14:paraId="7096F708" w14:textId="65C20F00" w:rsidR="00D20B48" w:rsidRDefault="00D20B48" w:rsidP="00807C82">
      <w:pPr>
        <w:spacing w:after="200"/>
        <w:rPr>
          <w:rFonts w:asciiTheme="majorHAnsi" w:eastAsiaTheme="majorEastAsia" w:hAnsiTheme="majorHAnsi" w:cstheme="majorBidi"/>
          <w:color w:val="061F57" w:themeColor="text2" w:themeShade="BF"/>
          <w:kern w:val="28"/>
          <w:sz w:val="52"/>
          <w:szCs w:val="32"/>
        </w:rPr>
      </w:pPr>
      <w:r>
        <w:rPr>
          <w:noProof/>
        </w:rPr>
        <w:lastRenderedPageBreak/>
        <w:drawing>
          <wp:anchor distT="0" distB="0" distL="114300" distR="114300" simplePos="0" relativeHeight="251687936" behindDoc="0" locked="0" layoutInCell="1" allowOverlap="1" wp14:anchorId="08D68068" wp14:editId="101FAEED">
            <wp:simplePos x="0" y="0"/>
            <wp:positionH relativeFrom="column">
              <wp:posOffset>-738505</wp:posOffset>
            </wp:positionH>
            <wp:positionV relativeFrom="paragraph">
              <wp:posOffset>-551180</wp:posOffset>
            </wp:positionV>
            <wp:extent cx="7894955" cy="10132541"/>
            <wp:effectExtent l="0" t="0" r="0" b="2540"/>
            <wp:wrapNone/>
            <wp:docPr id="321608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856" name="Picture 56688856"/>
                    <pic:cNvPicPr/>
                  </pic:nvPicPr>
                  <pic:blipFill>
                    <a:blip r:embed="rId22">
                      <a:extLst>
                        <a:ext uri="{28A0092B-C50C-407E-A947-70E740481C1C}">
                          <a14:useLocalDpi xmlns:a14="http://schemas.microsoft.com/office/drawing/2010/main" val="0"/>
                        </a:ext>
                      </a:extLst>
                    </a:blip>
                    <a:stretch>
                      <a:fillRect/>
                    </a:stretch>
                  </pic:blipFill>
                  <pic:spPr>
                    <a:xfrm>
                      <a:off x="0" y="0"/>
                      <a:ext cx="7894955" cy="1013254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91440" distB="91440" distL="365760" distR="365760" simplePos="0" relativeHeight="251696128" behindDoc="0" locked="0" layoutInCell="1" allowOverlap="1" wp14:anchorId="2CC58CC8" wp14:editId="008BFA58">
                <wp:simplePos x="0" y="0"/>
                <wp:positionH relativeFrom="margin">
                  <wp:posOffset>226241</wp:posOffset>
                </wp:positionH>
                <wp:positionV relativeFrom="margin">
                  <wp:posOffset>260804</wp:posOffset>
                </wp:positionV>
                <wp:extent cx="5992495" cy="8501380"/>
                <wp:effectExtent l="0" t="0" r="0" b="0"/>
                <wp:wrapTopAndBottom/>
                <wp:docPr id="514955093" name="Rectangle 152"/>
                <wp:cNvGraphicFramePr/>
                <a:graphic xmlns:a="http://schemas.openxmlformats.org/drawingml/2006/main">
                  <a:graphicData uri="http://schemas.microsoft.com/office/word/2010/wordprocessingShape">
                    <wps:wsp>
                      <wps:cNvSpPr/>
                      <wps:spPr>
                        <a:xfrm>
                          <a:off x="0" y="0"/>
                          <a:ext cx="5992495" cy="85013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7F5C16" w14:textId="77777777" w:rsidR="00807C82" w:rsidRDefault="00807C82" w:rsidP="00807C82">
                            <w:pPr>
                              <w:pStyle w:val="NoSpacing"/>
                              <w:jc w:val="center"/>
                              <w:rPr>
                                <w:color w:val="024F75" w:themeColor="accent1"/>
                              </w:rPr>
                            </w:pPr>
                            <w:r>
                              <w:rPr>
                                <w:noProof/>
                                <w:color w:val="024F75" w:themeColor="accent1"/>
                              </w:rPr>
                              <w:drawing>
                                <wp:inline distT="0" distB="0" distL="0" distR="0" wp14:anchorId="2F616D16" wp14:editId="47A2C2BA">
                                  <wp:extent cx="722376" cy="384048"/>
                                  <wp:effectExtent l="0" t="0" r="1905" b="0"/>
                                  <wp:docPr id="747096380"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7CFC8A8F" w14:textId="77777777" w:rsidR="00807C82" w:rsidRDefault="00807C82" w:rsidP="00807C82">
                            <w:pPr>
                              <w:rPr>
                                <w:rFonts w:ascii="Boucherie Block" w:hAnsi="Boucherie Block" w:cs="Times New Roman"/>
                                <w:sz w:val="44"/>
                                <w:szCs w:val="36"/>
                              </w:rPr>
                            </w:pPr>
                          </w:p>
                          <w:p w14:paraId="7E619A92" w14:textId="77777777" w:rsidR="00807C82" w:rsidRDefault="00807C82" w:rsidP="00807C82">
                            <w:r w:rsidRPr="00807C82">
                              <w:rPr>
                                <w:rFonts w:ascii="Boucherie Block" w:hAnsi="Boucherie Block" w:cs="Times New Roman"/>
                                <w:sz w:val="44"/>
                                <w:szCs w:val="36"/>
                              </w:rPr>
                              <w:t>Advantages</w:t>
                            </w:r>
                          </w:p>
                          <w:p w14:paraId="0173E12F" w14:textId="77777777" w:rsidR="00807C82" w:rsidRPr="00807C82" w:rsidRDefault="00807C82" w:rsidP="00807C82">
                            <w:pPr>
                              <w:rPr>
                                <w:rFonts w:ascii="Times New Roman" w:hAnsi="Times New Roman" w:cs="Times New Roman"/>
                                <w:color w:val="0F0D29" w:themeColor="text1"/>
                                <w:sz w:val="32"/>
                                <w:szCs w:val="24"/>
                              </w:rPr>
                            </w:pPr>
                            <w:r>
                              <w:t xml:space="preserve">• </w:t>
                            </w:r>
                            <w:r w:rsidRPr="00807C82">
                              <w:rPr>
                                <w:rFonts w:ascii="Times New Roman" w:hAnsi="Times New Roman" w:cs="Times New Roman"/>
                                <w:color w:val="0F0D29" w:themeColor="text1"/>
                                <w:sz w:val="32"/>
                                <w:szCs w:val="24"/>
                              </w:rPr>
                              <w:t>Automation of academic and administrative processes.</w:t>
                            </w:r>
                            <w:r w:rsidRPr="00807C82">
                              <w:rPr>
                                <w:rFonts w:ascii="Times New Roman" w:hAnsi="Times New Roman" w:cs="Times New Roman"/>
                                <w:color w:val="0F0D29" w:themeColor="text1"/>
                                <w:sz w:val="32"/>
                                <w:szCs w:val="24"/>
                              </w:rPr>
                              <w:br/>
                              <w:t>• Enhanced transparency and data security.</w:t>
                            </w:r>
                            <w:r w:rsidRPr="00807C82">
                              <w:rPr>
                                <w:rFonts w:ascii="Times New Roman" w:hAnsi="Times New Roman" w:cs="Times New Roman"/>
                                <w:color w:val="0F0D29" w:themeColor="text1"/>
                                <w:sz w:val="32"/>
                                <w:szCs w:val="24"/>
                              </w:rPr>
                              <w:br/>
                              <w:t>• Reduction in manual workload and errors.</w:t>
                            </w:r>
                            <w:r w:rsidRPr="00807C82">
                              <w:rPr>
                                <w:rFonts w:ascii="Times New Roman" w:hAnsi="Times New Roman" w:cs="Times New Roman"/>
                                <w:color w:val="0F0D29" w:themeColor="text1"/>
                                <w:sz w:val="32"/>
                                <w:szCs w:val="24"/>
                              </w:rPr>
                              <w:br/>
                              <w:t>• Centralized accessibility from any location.</w:t>
                            </w:r>
                            <w:r w:rsidRPr="00807C82">
                              <w:rPr>
                                <w:rFonts w:ascii="Times New Roman" w:hAnsi="Times New Roman" w:cs="Times New Roman"/>
                                <w:color w:val="0F0D29" w:themeColor="text1"/>
                                <w:sz w:val="32"/>
                                <w:szCs w:val="24"/>
                              </w:rPr>
                              <w:br/>
                              <w:t>• Scalable architecture suitable for institutional expansion.</w:t>
                            </w:r>
                          </w:p>
                          <w:p w14:paraId="55926B37" w14:textId="77777777" w:rsidR="00807C82" w:rsidRDefault="00807C82" w:rsidP="00807C82">
                            <w:r>
                              <w:br/>
                            </w:r>
                          </w:p>
                          <w:p w14:paraId="6D27FE16" w14:textId="77777777" w:rsidR="00807C82" w:rsidRPr="00807C82" w:rsidRDefault="00807C82" w:rsidP="00807C82">
                            <w:pPr>
                              <w:rPr>
                                <w:rFonts w:ascii="Boucherie Block" w:hAnsi="Boucherie Block" w:cs="Times New Roman"/>
                                <w:sz w:val="44"/>
                                <w:szCs w:val="36"/>
                              </w:rPr>
                            </w:pPr>
                            <w:r w:rsidRPr="00807C82">
                              <w:rPr>
                                <w:rFonts w:ascii="Boucherie Block" w:hAnsi="Boucherie Block" w:cs="Times New Roman"/>
                                <w:sz w:val="44"/>
                                <w:szCs w:val="36"/>
                              </w:rPr>
                              <w:t>Future Enhancements</w:t>
                            </w:r>
                          </w:p>
                          <w:p w14:paraId="324B86E2" w14:textId="77777777" w:rsidR="00807C82" w:rsidRPr="00807C82" w:rsidRDefault="00807C82" w:rsidP="00807C82">
                            <w:pPr>
                              <w:rPr>
                                <w:rFonts w:ascii="Times New Roman" w:hAnsi="Times New Roman" w:cs="Times New Roman"/>
                                <w:color w:val="0F0D29" w:themeColor="text1"/>
                                <w:sz w:val="32"/>
                                <w:szCs w:val="24"/>
                              </w:rPr>
                            </w:pPr>
                            <w:r>
                              <w:t xml:space="preserve">• </w:t>
                            </w:r>
                            <w:r w:rsidRPr="00807C82">
                              <w:rPr>
                                <w:rFonts w:ascii="Times New Roman" w:hAnsi="Times New Roman" w:cs="Times New Roman"/>
                                <w:color w:val="0F0D29" w:themeColor="text1"/>
                                <w:sz w:val="32"/>
                                <w:szCs w:val="24"/>
                              </w:rPr>
                              <w:t>Integration with email and SMS notification services.</w:t>
                            </w:r>
                            <w:r w:rsidRPr="00807C82">
                              <w:rPr>
                                <w:rFonts w:ascii="Times New Roman" w:hAnsi="Times New Roman" w:cs="Times New Roman"/>
                                <w:color w:val="0F0D29" w:themeColor="text1"/>
                                <w:sz w:val="32"/>
                                <w:szCs w:val="24"/>
                              </w:rPr>
                              <w:br/>
                              <w:t>• Implementation of an AI-based chatbot for automated query resolution.</w:t>
                            </w:r>
                            <w:r w:rsidRPr="00807C82">
                              <w:rPr>
                                <w:rFonts w:ascii="Times New Roman" w:hAnsi="Times New Roman" w:cs="Times New Roman"/>
                                <w:color w:val="0F0D29" w:themeColor="text1"/>
                                <w:sz w:val="32"/>
                                <w:szCs w:val="24"/>
                              </w:rPr>
                              <w:br/>
                              <w:t>• Development of a mobile application version.</w:t>
                            </w:r>
                            <w:r w:rsidRPr="00807C82">
                              <w:rPr>
                                <w:rFonts w:ascii="Times New Roman" w:hAnsi="Times New Roman" w:cs="Times New Roman"/>
                                <w:color w:val="0F0D29" w:themeColor="text1"/>
                                <w:sz w:val="32"/>
                                <w:szCs w:val="24"/>
                              </w:rPr>
                              <w:br/>
                              <w:t>• Cloud storage integration for data scalability.</w:t>
                            </w:r>
                            <w:r w:rsidRPr="00807C82">
                              <w:rPr>
                                <w:rFonts w:ascii="Times New Roman" w:hAnsi="Times New Roman" w:cs="Times New Roman"/>
                                <w:color w:val="0F0D29" w:themeColor="text1"/>
                                <w:sz w:val="32"/>
                                <w:szCs w:val="24"/>
                              </w:rPr>
                              <w:br/>
                              <w:t>• Analytics dashboard for performance monitoring.</w:t>
                            </w:r>
                          </w:p>
                          <w:p w14:paraId="16824D5E" w14:textId="77777777" w:rsidR="00807C82" w:rsidRDefault="00807C82" w:rsidP="00807C82">
                            <w:r w:rsidRPr="00807C82">
                              <w:rPr>
                                <w:rFonts w:ascii="Times New Roman" w:hAnsi="Times New Roman" w:cs="Times New Roman"/>
                                <w:color w:val="0F0D29" w:themeColor="text1"/>
                                <w:sz w:val="32"/>
                                <w:szCs w:val="24"/>
                              </w:rPr>
                              <w:br/>
                            </w:r>
                          </w:p>
                          <w:p w14:paraId="1FDECAA5" w14:textId="77777777" w:rsidR="00807C82" w:rsidRPr="00807C82" w:rsidRDefault="00807C82" w:rsidP="00807C82">
                            <w:pPr>
                              <w:rPr>
                                <w:rFonts w:ascii="Boucherie Block" w:hAnsi="Boucherie Block" w:cs="Times New Roman"/>
                                <w:sz w:val="44"/>
                                <w:szCs w:val="36"/>
                              </w:rPr>
                            </w:pPr>
                            <w:r w:rsidRPr="00807C82">
                              <w:rPr>
                                <w:rFonts w:ascii="Boucherie Block" w:hAnsi="Boucherie Block" w:cs="Times New Roman"/>
                                <w:sz w:val="44"/>
                                <w:szCs w:val="36"/>
                              </w:rPr>
                              <w:t>Conclusion</w:t>
                            </w:r>
                          </w:p>
                          <w:p w14:paraId="4110D7F6" w14:textId="77777777" w:rsidR="00807C82" w:rsidRPr="00807C82" w:rsidRDefault="00807C82" w:rsidP="00807C82">
                            <w:pPr>
                              <w:jc w:val="both"/>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Campus Sync presents a robust, secure, and scalable solution for automating college operations. It encourages a data-driven ecosystem and promotes transparency among all stakeholders. By bridging communication and simplifying workflows, it sets a foundation for a future-ready educational environment.</w:t>
                            </w:r>
                          </w:p>
                          <w:p w14:paraId="713F739C" w14:textId="0D5E4B0D" w:rsidR="00807C82" w:rsidRPr="00807C82" w:rsidRDefault="00807C82" w:rsidP="00807C82">
                            <w:pPr>
                              <w:jc w:val="both"/>
                              <w:rPr>
                                <w:rFonts w:ascii="Times New Roman" w:hAnsi="Times New Roman" w:cs="Times New Roman"/>
                                <w:color w:val="0F0D29" w:themeColor="text1"/>
                                <w:sz w:val="32"/>
                                <w:szCs w:val="24"/>
                              </w:rPr>
                            </w:pPr>
                          </w:p>
                          <w:p w14:paraId="2A432421" w14:textId="77777777" w:rsidR="00807C82" w:rsidRDefault="00807C82" w:rsidP="00807C82">
                            <w:pPr>
                              <w:pStyle w:val="NoSpacing"/>
                              <w:spacing w:before="240"/>
                              <w:jc w:val="center"/>
                              <w:rPr>
                                <w:color w:val="024F75" w:themeColor="accent1"/>
                              </w:rPr>
                            </w:pPr>
                            <w:r>
                              <w:rPr>
                                <w:noProof/>
                                <w:color w:val="024F75" w:themeColor="accent1"/>
                              </w:rPr>
                              <w:drawing>
                                <wp:inline distT="0" distB="0" distL="0" distR="0" wp14:anchorId="4A153C53" wp14:editId="2BB8256E">
                                  <wp:extent cx="374904" cy="237744"/>
                                  <wp:effectExtent l="0" t="0" r="6350" b="0"/>
                                  <wp:docPr id="110233546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2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58CC8" id="_x0000_s1032" style="position:absolute;margin-left:17.8pt;margin-top:20.55pt;width:471.85pt;height:669.4pt;z-index:25169612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" filled="f" stroked="f" strokeweight="2pt">
                <v:textbox inset="10.8pt,0,10.8pt,0">
                  <w:txbxContent>
                    <w:p w14:paraId="3C7F5C16" w14:textId="77777777" w:rsidR="00807C82" w:rsidRDefault="00807C82" w:rsidP="00807C82">
                      <w:pPr>
                        <w:pStyle w:val="NoSpacing"/>
                        <w:jc w:val="center"/>
                        <w:rPr>
                          <w:color w:val="024F75" w:themeColor="accent1"/>
                        </w:rPr>
                      </w:pPr>
                      <w:r>
                        <w:rPr>
                          <w:noProof/>
                          <w:color w:val="024F75" w:themeColor="accent1"/>
                        </w:rPr>
                        <w:drawing>
                          <wp:inline distT="0" distB="0" distL="0" distR="0" wp14:anchorId="2F616D16" wp14:editId="47A2C2BA">
                            <wp:extent cx="722376" cy="384048"/>
                            <wp:effectExtent l="0" t="0" r="1905" b="0"/>
                            <wp:docPr id="747096380"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7CFC8A8F" w14:textId="77777777" w:rsidR="00807C82" w:rsidRDefault="00807C82" w:rsidP="00807C82">
                      <w:pPr>
                        <w:rPr>
                          <w:rFonts w:ascii="Boucherie Block" w:hAnsi="Boucherie Block" w:cs="Times New Roman"/>
                          <w:sz w:val="44"/>
                          <w:szCs w:val="36"/>
                        </w:rPr>
                      </w:pPr>
                    </w:p>
                    <w:p w14:paraId="7E619A92" w14:textId="77777777" w:rsidR="00807C82" w:rsidRDefault="00807C82" w:rsidP="00807C82">
                      <w:r w:rsidRPr="00807C82">
                        <w:rPr>
                          <w:rFonts w:ascii="Boucherie Block" w:hAnsi="Boucherie Block" w:cs="Times New Roman"/>
                          <w:sz w:val="44"/>
                          <w:szCs w:val="36"/>
                        </w:rPr>
                        <w:t>Advantages</w:t>
                      </w:r>
                    </w:p>
                    <w:p w14:paraId="0173E12F" w14:textId="77777777" w:rsidR="00807C82" w:rsidRPr="00807C82" w:rsidRDefault="00807C82" w:rsidP="00807C82">
                      <w:pPr>
                        <w:rPr>
                          <w:rFonts w:ascii="Times New Roman" w:hAnsi="Times New Roman" w:cs="Times New Roman"/>
                          <w:color w:val="0F0D29" w:themeColor="text1"/>
                          <w:sz w:val="32"/>
                          <w:szCs w:val="24"/>
                        </w:rPr>
                      </w:pPr>
                      <w:r>
                        <w:t xml:space="preserve">• </w:t>
                      </w:r>
                      <w:r w:rsidRPr="00807C82">
                        <w:rPr>
                          <w:rFonts w:ascii="Times New Roman" w:hAnsi="Times New Roman" w:cs="Times New Roman"/>
                          <w:color w:val="0F0D29" w:themeColor="text1"/>
                          <w:sz w:val="32"/>
                          <w:szCs w:val="24"/>
                        </w:rPr>
                        <w:t>Automation of academic and administrative processes.</w:t>
                      </w:r>
                      <w:r w:rsidRPr="00807C82">
                        <w:rPr>
                          <w:rFonts w:ascii="Times New Roman" w:hAnsi="Times New Roman" w:cs="Times New Roman"/>
                          <w:color w:val="0F0D29" w:themeColor="text1"/>
                          <w:sz w:val="32"/>
                          <w:szCs w:val="24"/>
                        </w:rPr>
                        <w:br/>
                        <w:t>• Enhanced transparency and data security.</w:t>
                      </w:r>
                      <w:r w:rsidRPr="00807C82">
                        <w:rPr>
                          <w:rFonts w:ascii="Times New Roman" w:hAnsi="Times New Roman" w:cs="Times New Roman"/>
                          <w:color w:val="0F0D29" w:themeColor="text1"/>
                          <w:sz w:val="32"/>
                          <w:szCs w:val="24"/>
                        </w:rPr>
                        <w:br/>
                        <w:t>• Reduction in manual workload and errors.</w:t>
                      </w:r>
                      <w:r w:rsidRPr="00807C82">
                        <w:rPr>
                          <w:rFonts w:ascii="Times New Roman" w:hAnsi="Times New Roman" w:cs="Times New Roman"/>
                          <w:color w:val="0F0D29" w:themeColor="text1"/>
                          <w:sz w:val="32"/>
                          <w:szCs w:val="24"/>
                        </w:rPr>
                        <w:br/>
                        <w:t>• Centralized accessibility from any location.</w:t>
                      </w:r>
                      <w:r w:rsidRPr="00807C82">
                        <w:rPr>
                          <w:rFonts w:ascii="Times New Roman" w:hAnsi="Times New Roman" w:cs="Times New Roman"/>
                          <w:color w:val="0F0D29" w:themeColor="text1"/>
                          <w:sz w:val="32"/>
                          <w:szCs w:val="24"/>
                        </w:rPr>
                        <w:br/>
                        <w:t>• Scalable architecture suitable for institutional expansion.</w:t>
                      </w:r>
                    </w:p>
                    <w:p w14:paraId="55926B37" w14:textId="77777777" w:rsidR="00807C82" w:rsidRDefault="00807C82" w:rsidP="00807C82">
                      <w:r>
                        <w:br/>
                      </w:r>
                    </w:p>
                    <w:p w14:paraId="6D27FE16" w14:textId="77777777" w:rsidR="00807C82" w:rsidRPr="00807C82" w:rsidRDefault="00807C82" w:rsidP="00807C82">
                      <w:pPr>
                        <w:rPr>
                          <w:rFonts w:ascii="Boucherie Block" w:hAnsi="Boucherie Block" w:cs="Times New Roman"/>
                          <w:sz w:val="44"/>
                          <w:szCs w:val="36"/>
                        </w:rPr>
                      </w:pPr>
                      <w:r w:rsidRPr="00807C82">
                        <w:rPr>
                          <w:rFonts w:ascii="Boucherie Block" w:hAnsi="Boucherie Block" w:cs="Times New Roman"/>
                          <w:sz w:val="44"/>
                          <w:szCs w:val="36"/>
                        </w:rPr>
                        <w:t>Future Enhancements</w:t>
                      </w:r>
                    </w:p>
                    <w:p w14:paraId="324B86E2" w14:textId="77777777" w:rsidR="00807C82" w:rsidRPr="00807C82" w:rsidRDefault="00807C82" w:rsidP="00807C82">
                      <w:pPr>
                        <w:rPr>
                          <w:rFonts w:ascii="Times New Roman" w:hAnsi="Times New Roman" w:cs="Times New Roman"/>
                          <w:color w:val="0F0D29" w:themeColor="text1"/>
                          <w:sz w:val="32"/>
                          <w:szCs w:val="24"/>
                        </w:rPr>
                      </w:pPr>
                      <w:r>
                        <w:t xml:space="preserve">• </w:t>
                      </w:r>
                      <w:r w:rsidRPr="00807C82">
                        <w:rPr>
                          <w:rFonts w:ascii="Times New Roman" w:hAnsi="Times New Roman" w:cs="Times New Roman"/>
                          <w:color w:val="0F0D29" w:themeColor="text1"/>
                          <w:sz w:val="32"/>
                          <w:szCs w:val="24"/>
                        </w:rPr>
                        <w:t>Integration with email and SMS notification services.</w:t>
                      </w:r>
                      <w:r w:rsidRPr="00807C82">
                        <w:rPr>
                          <w:rFonts w:ascii="Times New Roman" w:hAnsi="Times New Roman" w:cs="Times New Roman"/>
                          <w:color w:val="0F0D29" w:themeColor="text1"/>
                          <w:sz w:val="32"/>
                          <w:szCs w:val="24"/>
                        </w:rPr>
                        <w:br/>
                        <w:t>• Implementation of an AI-based chatbot for automated query resolution.</w:t>
                      </w:r>
                      <w:r w:rsidRPr="00807C82">
                        <w:rPr>
                          <w:rFonts w:ascii="Times New Roman" w:hAnsi="Times New Roman" w:cs="Times New Roman"/>
                          <w:color w:val="0F0D29" w:themeColor="text1"/>
                          <w:sz w:val="32"/>
                          <w:szCs w:val="24"/>
                        </w:rPr>
                        <w:br/>
                        <w:t>• Development of a mobile application version.</w:t>
                      </w:r>
                      <w:r w:rsidRPr="00807C82">
                        <w:rPr>
                          <w:rFonts w:ascii="Times New Roman" w:hAnsi="Times New Roman" w:cs="Times New Roman"/>
                          <w:color w:val="0F0D29" w:themeColor="text1"/>
                          <w:sz w:val="32"/>
                          <w:szCs w:val="24"/>
                        </w:rPr>
                        <w:br/>
                        <w:t>• Cloud storage integration for data scalability.</w:t>
                      </w:r>
                      <w:r w:rsidRPr="00807C82">
                        <w:rPr>
                          <w:rFonts w:ascii="Times New Roman" w:hAnsi="Times New Roman" w:cs="Times New Roman"/>
                          <w:color w:val="0F0D29" w:themeColor="text1"/>
                          <w:sz w:val="32"/>
                          <w:szCs w:val="24"/>
                        </w:rPr>
                        <w:br/>
                        <w:t>• Analytics dashboard for performance monitoring.</w:t>
                      </w:r>
                    </w:p>
                    <w:p w14:paraId="16824D5E" w14:textId="77777777" w:rsidR="00807C82" w:rsidRDefault="00807C82" w:rsidP="00807C82">
                      <w:r w:rsidRPr="00807C82">
                        <w:rPr>
                          <w:rFonts w:ascii="Times New Roman" w:hAnsi="Times New Roman" w:cs="Times New Roman"/>
                          <w:color w:val="0F0D29" w:themeColor="text1"/>
                          <w:sz w:val="32"/>
                          <w:szCs w:val="24"/>
                        </w:rPr>
                        <w:br/>
                      </w:r>
                    </w:p>
                    <w:p w14:paraId="1FDECAA5" w14:textId="77777777" w:rsidR="00807C82" w:rsidRPr="00807C82" w:rsidRDefault="00807C82" w:rsidP="00807C82">
                      <w:pPr>
                        <w:rPr>
                          <w:rFonts w:ascii="Boucherie Block" w:hAnsi="Boucherie Block" w:cs="Times New Roman"/>
                          <w:sz w:val="44"/>
                          <w:szCs w:val="36"/>
                        </w:rPr>
                      </w:pPr>
                      <w:r w:rsidRPr="00807C82">
                        <w:rPr>
                          <w:rFonts w:ascii="Boucherie Block" w:hAnsi="Boucherie Block" w:cs="Times New Roman"/>
                          <w:sz w:val="44"/>
                          <w:szCs w:val="36"/>
                        </w:rPr>
                        <w:t>Conclusion</w:t>
                      </w:r>
                    </w:p>
                    <w:p w14:paraId="4110D7F6" w14:textId="77777777" w:rsidR="00807C82" w:rsidRPr="00807C82" w:rsidRDefault="00807C82" w:rsidP="00807C82">
                      <w:pPr>
                        <w:jc w:val="both"/>
                        <w:rPr>
                          <w:rFonts w:ascii="Times New Roman" w:hAnsi="Times New Roman" w:cs="Times New Roman"/>
                          <w:color w:val="0F0D29" w:themeColor="text1"/>
                          <w:sz w:val="32"/>
                          <w:szCs w:val="24"/>
                        </w:rPr>
                      </w:pPr>
                      <w:r w:rsidRPr="00807C82">
                        <w:rPr>
                          <w:rFonts w:ascii="Times New Roman" w:hAnsi="Times New Roman" w:cs="Times New Roman"/>
                          <w:color w:val="0F0D29" w:themeColor="text1"/>
                          <w:sz w:val="32"/>
                          <w:szCs w:val="24"/>
                        </w:rPr>
                        <w:t>Campus Sync presents a robust, secure, and scalable solution for automating college operations. It encourages a data-driven ecosystem and promotes transparency among all stakeholders. By bridging communication and simplifying workflows, it sets a foundation for a future-ready educational environment.</w:t>
                      </w:r>
                    </w:p>
                    <w:p w14:paraId="713F739C" w14:textId="0D5E4B0D" w:rsidR="00807C82" w:rsidRPr="00807C82" w:rsidRDefault="00807C82" w:rsidP="00807C82">
                      <w:pPr>
                        <w:jc w:val="both"/>
                        <w:rPr>
                          <w:rFonts w:ascii="Times New Roman" w:hAnsi="Times New Roman" w:cs="Times New Roman"/>
                          <w:color w:val="0F0D29" w:themeColor="text1"/>
                          <w:sz w:val="32"/>
                          <w:szCs w:val="24"/>
                        </w:rPr>
                      </w:pPr>
                    </w:p>
                    <w:p w14:paraId="2A432421" w14:textId="77777777" w:rsidR="00807C82" w:rsidRDefault="00807C82" w:rsidP="00807C82">
                      <w:pPr>
                        <w:pStyle w:val="NoSpacing"/>
                        <w:spacing w:before="240"/>
                        <w:jc w:val="center"/>
                        <w:rPr>
                          <w:color w:val="024F75" w:themeColor="accent1"/>
                        </w:rPr>
                      </w:pPr>
                      <w:r>
                        <w:rPr>
                          <w:noProof/>
                          <w:color w:val="024F75" w:themeColor="accent1"/>
                        </w:rPr>
                        <w:drawing>
                          <wp:inline distT="0" distB="0" distL="0" distR="0" wp14:anchorId="4A153C53" wp14:editId="2BB8256E">
                            <wp:extent cx="374904" cy="237744"/>
                            <wp:effectExtent l="0" t="0" r="6350" b="0"/>
                            <wp:docPr id="110233546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2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mc:Fallback>
        </mc:AlternateContent>
      </w:r>
    </w:p>
    <w:p w14:paraId="10712CD2" w14:textId="7C83F577" w:rsidR="0087605E" w:rsidRPr="00807C82" w:rsidRDefault="00D20B48" w:rsidP="00807C82">
      <w:pPr>
        <w:spacing w:after="200"/>
        <w:rPr>
          <w:rFonts w:asciiTheme="majorHAnsi" w:eastAsiaTheme="majorEastAsia" w:hAnsiTheme="majorHAnsi" w:cstheme="majorBidi"/>
          <w:color w:val="061F57" w:themeColor="text2" w:themeShade="BF"/>
          <w:kern w:val="28"/>
          <w:sz w:val="52"/>
          <w:szCs w:val="32"/>
        </w:rPr>
      </w:pPr>
      <w:r>
        <w:rPr>
          <w:rFonts w:asciiTheme="majorHAnsi" w:eastAsiaTheme="majorEastAsia" w:hAnsiTheme="majorHAnsi" w:cstheme="majorBidi"/>
          <w:noProof/>
          <w:color w:val="061F57" w:themeColor="text2" w:themeShade="BF"/>
          <w:kern w:val="28"/>
          <w:sz w:val="52"/>
          <w:szCs w:val="32"/>
        </w:rPr>
        <w:lastRenderedPageBreak/>
        <w:drawing>
          <wp:anchor distT="0" distB="0" distL="114300" distR="114300" simplePos="0" relativeHeight="251699200" behindDoc="0" locked="0" layoutInCell="1" allowOverlap="1" wp14:anchorId="6D6CD18F" wp14:editId="671A4C87">
            <wp:simplePos x="0" y="0"/>
            <wp:positionH relativeFrom="column">
              <wp:posOffset>-742315</wp:posOffset>
            </wp:positionH>
            <wp:positionV relativeFrom="paragraph">
              <wp:posOffset>-521970</wp:posOffset>
            </wp:positionV>
            <wp:extent cx="7837715" cy="10367963"/>
            <wp:effectExtent l="0" t="0" r="0" b="0"/>
            <wp:wrapNone/>
            <wp:docPr id="906713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13883" name="Picture 9067138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837715" cy="10367963"/>
                    </a:xfrm>
                    <a:prstGeom prst="rect">
                      <a:avLst/>
                    </a:prstGeom>
                  </pic:spPr>
                </pic:pic>
              </a:graphicData>
            </a:graphic>
            <wp14:sizeRelH relativeFrom="margin">
              <wp14:pctWidth>0</wp14:pctWidth>
            </wp14:sizeRelH>
            <wp14:sizeRelV relativeFrom="margin">
              <wp14:pctHeight>0</wp14:pctHeight>
            </wp14:sizeRelV>
          </wp:anchor>
        </w:drawing>
      </w:r>
    </w:p>
    <w:sectPr w:rsidR="0087605E" w:rsidRPr="00807C82" w:rsidSect="00DF027C">
      <w:footerReference w:type="default" r:id="rId24"/>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3385E" w14:textId="77777777" w:rsidR="002B03A4" w:rsidRDefault="002B03A4">
      <w:r>
        <w:separator/>
      </w:r>
    </w:p>
    <w:p w14:paraId="78964297" w14:textId="77777777" w:rsidR="002B03A4" w:rsidRDefault="002B03A4"/>
  </w:endnote>
  <w:endnote w:type="continuationSeparator" w:id="0">
    <w:p w14:paraId="19EE138B" w14:textId="77777777" w:rsidR="002B03A4" w:rsidRDefault="002B03A4">
      <w:r>
        <w:continuationSeparator/>
      </w:r>
    </w:p>
    <w:p w14:paraId="5D707CAF" w14:textId="77777777" w:rsidR="002B03A4" w:rsidRDefault="002B03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ucherie Block">
    <w:charset w:val="00"/>
    <w:family w:val="auto"/>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35304A92"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18A98F8B"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B19EA" w14:textId="77777777" w:rsidR="002B03A4" w:rsidRDefault="002B03A4">
      <w:r>
        <w:separator/>
      </w:r>
    </w:p>
    <w:p w14:paraId="64DE06BD" w14:textId="77777777" w:rsidR="002B03A4" w:rsidRDefault="002B03A4"/>
  </w:footnote>
  <w:footnote w:type="continuationSeparator" w:id="0">
    <w:p w14:paraId="2F3AB132" w14:textId="77777777" w:rsidR="002B03A4" w:rsidRDefault="002B03A4">
      <w:r>
        <w:continuationSeparator/>
      </w:r>
    </w:p>
    <w:p w14:paraId="79AC957D" w14:textId="77777777" w:rsidR="002B03A4" w:rsidRDefault="002B03A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4D5B"/>
    <w:multiLevelType w:val="hybridMultilevel"/>
    <w:tmpl w:val="E3DE5B12"/>
    <w:lvl w:ilvl="0" w:tplc="1C7ABEE4">
      <w:start w:val="1"/>
      <w:numFmt w:val="decimal"/>
      <w:lvlText w:val="%1."/>
      <w:lvlJc w:val="left"/>
      <w:pPr>
        <w:tabs>
          <w:tab w:val="num" w:pos="720"/>
        </w:tabs>
        <w:ind w:left="720" w:hanging="360"/>
      </w:pPr>
    </w:lvl>
    <w:lvl w:ilvl="1" w:tplc="E07A2326" w:tentative="1">
      <w:start w:val="1"/>
      <w:numFmt w:val="decimal"/>
      <w:lvlText w:val="%2."/>
      <w:lvlJc w:val="left"/>
      <w:pPr>
        <w:tabs>
          <w:tab w:val="num" w:pos="1440"/>
        </w:tabs>
        <w:ind w:left="1440" w:hanging="360"/>
      </w:pPr>
    </w:lvl>
    <w:lvl w:ilvl="2" w:tplc="B4828258" w:tentative="1">
      <w:start w:val="1"/>
      <w:numFmt w:val="decimal"/>
      <w:lvlText w:val="%3."/>
      <w:lvlJc w:val="left"/>
      <w:pPr>
        <w:tabs>
          <w:tab w:val="num" w:pos="2160"/>
        </w:tabs>
        <w:ind w:left="2160" w:hanging="360"/>
      </w:pPr>
    </w:lvl>
    <w:lvl w:ilvl="3" w:tplc="DC2AD4B6" w:tentative="1">
      <w:start w:val="1"/>
      <w:numFmt w:val="decimal"/>
      <w:lvlText w:val="%4."/>
      <w:lvlJc w:val="left"/>
      <w:pPr>
        <w:tabs>
          <w:tab w:val="num" w:pos="2880"/>
        </w:tabs>
        <w:ind w:left="2880" w:hanging="360"/>
      </w:pPr>
    </w:lvl>
    <w:lvl w:ilvl="4" w:tplc="013E2228" w:tentative="1">
      <w:start w:val="1"/>
      <w:numFmt w:val="decimal"/>
      <w:lvlText w:val="%5."/>
      <w:lvlJc w:val="left"/>
      <w:pPr>
        <w:tabs>
          <w:tab w:val="num" w:pos="3600"/>
        </w:tabs>
        <w:ind w:left="3600" w:hanging="360"/>
      </w:pPr>
    </w:lvl>
    <w:lvl w:ilvl="5" w:tplc="C8D2A2F2" w:tentative="1">
      <w:start w:val="1"/>
      <w:numFmt w:val="decimal"/>
      <w:lvlText w:val="%6."/>
      <w:lvlJc w:val="left"/>
      <w:pPr>
        <w:tabs>
          <w:tab w:val="num" w:pos="4320"/>
        </w:tabs>
        <w:ind w:left="4320" w:hanging="360"/>
      </w:pPr>
    </w:lvl>
    <w:lvl w:ilvl="6" w:tplc="9E9E9D6A" w:tentative="1">
      <w:start w:val="1"/>
      <w:numFmt w:val="decimal"/>
      <w:lvlText w:val="%7."/>
      <w:lvlJc w:val="left"/>
      <w:pPr>
        <w:tabs>
          <w:tab w:val="num" w:pos="5040"/>
        </w:tabs>
        <w:ind w:left="5040" w:hanging="360"/>
      </w:pPr>
    </w:lvl>
    <w:lvl w:ilvl="7" w:tplc="609492EE" w:tentative="1">
      <w:start w:val="1"/>
      <w:numFmt w:val="decimal"/>
      <w:lvlText w:val="%8."/>
      <w:lvlJc w:val="left"/>
      <w:pPr>
        <w:tabs>
          <w:tab w:val="num" w:pos="5760"/>
        </w:tabs>
        <w:ind w:left="5760" w:hanging="360"/>
      </w:pPr>
    </w:lvl>
    <w:lvl w:ilvl="8" w:tplc="1F44EB5C" w:tentative="1">
      <w:start w:val="1"/>
      <w:numFmt w:val="decimal"/>
      <w:lvlText w:val="%9."/>
      <w:lvlJc w:val="left"/>
      <w:pPr>
        <w:tabs>
          <w:tab w:val="num" w:pos="6480"/>
        </w:tabs>
        <w:ind w:left="6480" w:hanging="360"/>
      </w:pPr>
    </w:lvl>
  </w:abstractNum>
  <w:abstractNum w:abstractNumId="1" w15:restartNumberingAfterBreak="0">
    <w:nsid w:val="19517618"/>
    <w:multiLevelType w:val="hybridMultilevel"/>
    <w:tmpl w:val="86DE7426"/>
    <w:lvl w:ilvl="0" w:tplc="61405FAC">
      <w:start w:val="1"/>
      <w:numFmt w:val="decimal"/>
      <w:lvlText w:val="%1."/>
      <w:lvlJc w:val="left"/>
      <w:pPr>
        <w:tabs>
          <w:tab w:val="num" w:pos="720"/>
        </w:tabs>
        <w:ind w:left="720" w:hanging="360"/>
      </w:pPr>
    </w:lvl>
    <w:lvl w:ilvl="1" w:tplc="A972EFE6" w:tentative="1">
      <w:start w:val="1"/>
      <w:numFmt w:val="decimal"/>
      <w:lvlText w:val="%2."/>
      <w:lvlJc w:val="left"/>
      <w:pPr>
        <w:tabs>
          <w:tab w:val="num" w:pos="1440"/>
        </w:tabs>
        <w:ind w:left="1440" w:hanging="360"/>
      </w:pPr>
    </w:lvl>
    <w:lvl w:ilvl="2" w:tplc="01789F32" w:tentative="1">
      <w:start w:val="1"/>
      <w:numFmt w:val="decimal"/>
      <w:lvlText w:val="%3."/>
      <w:lvlJc w:val="left"/>
      <w:pPr>
        <w:tabs>
          <w:tab w:val="num" w:pos="2160"/>
        </w:tabs>
        <w:ind w:left="2160" w:hanging="360"/>
      </w:pPr>
    </w:lvl>
    <w:lvl w:ilvl="3" w:tplc="CFFA44D0" w:tentative="1">
      <w:start w:val="1"/>
      <w:numFmt w:val="decimal"/>
      <w:lvlText w:val="%4."/>
      <w:lvlJc w:val="left"/>
      <w:pPr>
        <w:tabs>
          <w:tab w:val="num" w:pos="2880"/>
        </w:tabs>
        <w:ind w:left="2880" w:hanging="360"/>
      </w:pPr>
    </w:lvl>
    <w:lvl w:ilvl="4" w:tplc="2F7403C8" w:tentative="1">
      <w:start w:val="1"/>
      <w:numFmt w:val="decimal"/>
      <w:lvlText w:val="%5."/>
      <w:lvlJc w:val="left"/>
      <w:pPr>
        <w:tabs>
          <w:tab w:val="num" w:pos="3600"/>
        </w:tabs>
        <w:ind w:left="3600" w:hanging="360"/>
      </w:pPr>
    </w:lvl>
    <w:lvl w:ilvl="5" w:tplc="87C62A3C" w:tentative="1">
      <w:start w:val="1"/>
      <w:numFmt w:val="decimal"/>
      <w:lvlText w:val="%6."/>
      <w:lvlJc w:val="left"/>
      <w:pPr>
        <w:tabs>
          <w:tab w:val="num" w:pos="4320"/>
        </w:tabs>
        <w:ind w:left="4320" w:hanging="360"/>
      </w:pPr>
    </w:lvl>
    <w:lvl w:ilvl="6" w:tplc="C868E8D0" w:tentative="1">
      <w:start w:val="1"/>
      <w:numFmt w:val="decimal"/>
      <w:lvlText w:val="%7."/>
      <w:lvlJc w:val="left"/>
      <w:pPr>
        <w:tabs>
          <w:tab w:val="num" w:pos="5040"/>
        </w:tabs>
        <w:ind w:left="5040" w:hanging="360"/>
      </w:pPr>
    </w:lvl>
    <w:lvl w:ilvl="7" w:tplc="2602918E" w:tentative="1">
      <w:start w:val="1"/>
      <w:numFmt w:val="decimal"/>
      <w:lvlText w:val="%8."/>
      <w:lvlJc w:val="left"/>
      <w:pPr>
        <w:tabs>
          <w:tab w:val="num" w:pos="5760"/>
        </w:tabs>
        <w:ind w:left="5760" w:hanging="360"/>
      </w:pPr>
    </w:lvl>
    <w:lvl w:ilvl="8" w:tplc="6B32CFE8" w:tentative="1">
      <w:start w:val="1"/>
      <w:numFmt w:val="decimal"/>
      <w:lvlText w:val="%9."/>
      <w:lvlJc w:val="left"/>
      <w:pPr>
        <w:tabs>
          <w:tab w:val="num" w:pos="6480"/>
        </w:tabs>
        <w:ind w:left="6480" w:hanging="360"/>
      </w:pPr>
    </w:lvl>
  </w:abstractNum>
  <w:num w:numId="1" w16cid:durableId="1886092874">
    <w:abstractNumId w:val="0"/>
  </w:num>
  <w:num w:numId="2" w16cid:durableId="915019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3A4"/>
    <w:rsid w:val="0002482E"/>
    <w:rsid w:val="00050324"/>
    <w:rsid w:val="000A0150"/>
    <w:rsid w:val="000E63C9"/>
    <w:rsid w:val="00130E9D"/>
    <w:rsid w:val="00150A6D"/>
    <w:rsid w:val="00151318"/>
    <w:rsid w:val="00185B35"/>
    <w:rsid w:val="001F2BC8"/>
    <w:rsid w:val="001F5F6B"/>
    <w:rsid w:val="00243EBC"/>
    <w:rsid w:val="00246A35"/>
    <w:rsid w:val="00284348"/>
    <w:rsid w:val="002B03A4"/>
    <w:rsid w:val="002F51F5"/>
    <w:rsid w:val="00312137"/>
    <w:rsid w:val="00330359"/>
    <w:rsid w:val="0033762F"/>
    <w:rsid w:val="00366C7E"/>
    <w:rsid w:val="00384EA3"/>
    <w:rsid w:val="003A39A1"/>
    <w:rsid w:val="003C2191"/>
    <w:rsid w:val="003D3863"/>
    <w:rsid w:val="004110DE"/>
    <w:rsid w:val="0044085A"/>
    <w:rsid w:val="004B21A5"/>
    <w:rsid w:val="004E16F4"/>
    <w:rsid w:val="005037F0"/>
    <w:rsid w:val="00516A86"/>
    <w:rsid w:val="005275F6"/>
    <w:rsid w:val="00572102"/>
    <w:rsid w:val="005F1BB0"/>
    <w:rsid w:val="00645749"/>
    <w:rsid w:val="00656C4D"/>
    <w:rsid w:val="006E5716"/>
    <w:rsid w:val="007302B3"/>
    <w:rsid w:val="00730733"/>
    <w:rsid w:val="00730E3A"/>
    <w:rsid w:val="00736AAF"/>
    <w:rsid w:val="00765B2A"/>
    <w:rsid w:val="00783A34"/>
    <w:rsid w:val="007C6B52"/>
    <w:rsid w:val="007D16C5"/>
    <w:rsid w:val="007D5163"/>
    <w:rsid w:val="00807C82"/>
    <w:rsid w:val="00862FE4"/>
    <w:rsid w:val="0086389A"/>
    <w:rsid w:val="0087605E"/>
    <w:rsid w:val="008B1FEE"/>
    <w:rsid w:val="00903C32"/>
    <w:rsid w:val="00916B16"/>
    <w:rsid w:val="009173B9"/>
    <w:rsid w:val="0093335D"/>
    <w:rsid w:val="0093613E"/>
    <w:rsid w:val="00943026"/>
    <w:rsid w:val="00966B81"/>
    <w:rsid w:val="009C7720"/>
    <w:rsid w:val="00A23AFA"/>
    <w:rsid w:val="00A31B3E"/>
    <w:rsid w:val="00A532F3"/>
    <w:rsid w:val="00A8489E"/>
    <w:rsid w:val="00AC29F3"/>
    <w:rsid w:val="00B231E5"/>
    <w:rsid w:val="00C02B87"/>
    <w:rsid w:val="00C4086D"/>
    <w:rsid w:val="00CA1896"/>
    <w:rsid w:val="00CB5B28"/>
    <w:rsid w:val="00CF5371"/>
    <w:rsid w:val="00D01DA4"/>
    <w:rsid w:val="00D0323A"/>
    <w:rsid w:val="00D0559F"/>
    <w:rsid w:val="00D077E9"/>
    <w:rsid w:val="00D20B48"/>
    <w:rsid w:val="00D42CB7"/>
    <w:rsid w:val="00D5413D"/>
    <w:rsid w:val="00D570A9"/>
    <w:rsid w:val="00D70D02"/>
    <w:rsid w:val="00D770C7"/>
    <w:rsid w:val="00D86945"/>
    <w:rsid w:val="00D90290"/>
    <w:rsid w:val="00DD152F"/>
    <w:rsid w:val="00DE213F"/>
    <w:rsid w:val="00DF027C"/>
    <w:rsid w:val="00E00A32"/>
    <w:rsid w:val="00E22ACD"/>
    <w:rsid w:val="00E620B0"/>
    <w:rsid w:val="00E81B40"/>
    <w:rsid w:val="00EF555B"/>
    <w:rsid w:val="00F027BB"/>
    <w:rsid w:val="00F11DCF"/>
    <w:rsid w:val="00F162EA"/>
    <w:rsid w:val="00F52D27"/>
    <w:rsid w:val="00F83527"/>
    <w:rsid w:val="00FD583F"/>
    <w:rsid w:val="00FD7488"/>
    <w:rsid w:val="00FE22F4"/>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91777"/>
  <w15:docId w15:val="{5FDE166A-14C9-46B6-8CDE-9819381B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character" w:styleId="Hyperlink">
    <w:name w:val="Hyperlink"/>
    <w:basedOn w:val="DefaultParagraphFont"/>
    <w:uiPriority w:val="99"/>
    <w:semiHidden/>
    <w:unhideWhenUsed/>
    <w:rsid w:val="002B03A4"/>
    <w:rPr>
      <w:color w:val="0000FF"/>
      <w:u w:val="single"/>
    </w:rPr>
  </w:style>
  <w:style w:type="paragraph" w:styleId="ListParagraph">
    <w:name w:val="List Paragraph"/>
    <w:basedOn w:val="Normal"/>
    <w:uiPriority w:val="34"/>
    <w:qFormat/>
    <w:rsid w:val="004E16F4"/>
    <w:pPr>
      <w:spacing w:line="240" w:lineRule="auto"/>
      <w:ind w:left="720"/>
      <w:contextualSpacing/>
    </w:pPr>
    <w:rPr>
      <w:rFonts w:ascii="Times New Roman" w:hAnsi="Times New Roman" w:cs="Times New Roman"/>
      <w:b w:val="0"/>
      <w:color w:val="auto"/>
      <w:sz w:val="24"/>
      <w:szCs w:val="24"/>
      <w:lang w:val="en-IN" w:eastAsia="en-IN"/>
    </w:rPr>
  </w:style>
  <w:style w:type="paragraph" w:styleId="NoSpacing">
    <w:name w:val="No Spacing"/>
    <w:link w:val="NoSpacingChar"/>
    <w:uiPriority w:val="1"/>
    <w:qFormat/>
    <w:rsid w:val="00645749"/>
    <w:pPr>
      <w:spacing w:after="0" w:line="240" w:lineRule="auto"/>
    </w:pPr>
    <w:rPr>
      <w:rFonts w:eastAsiaTheme="minorEastAsia"/>
      <w:sz w:val="22"/>
      <w:szCs w:val="22"/>
    </w:rPr>
  </w:style>
  <w:style w:type="character" w:customStyle="1" w:styleId="NoSpacingChar">
    <w:name w:val="No Spacing Char"/>
    <w:basedOn w:val="DefaultParagraphFont"/>
    <w:link w:val="NoSpacing"/>
    <w:uiPriority w:val="1"/>
    <w:rsid w:val="00645749"/>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636042">
      <w:bodyDiv w:val="1"/>
      <w:marLeft w:val="0"/>
      <w:marRight w:val="0"/>
      <w:marTop w:val="0"/>
      <w:marBottom w:val="0"/>
      <w:divBdr>
        <w:top w:val="none" w:sz="0" w:space="0" w:color="auto"/>
        <w:left w:val="none" w:sz="0" w:space="0" w:color="auto"/>
        <w:bottom w:val="none" w:sz="0" w:space="0" w:color="auto"/>
        <w:right w:val="none" w:sz="0" w:space="0" w:color="auto"/>
      </w:divBdr>
      <w:divsChild>
        <w:div w:id="553547501">
          <w:marLeft w:val="446"/>
          <w:marRight w:val="0"/>
          <w:marTop w:val="44"/>
          <w:marBottom w:val="0"/>
          <w:divBdr>
            <w:top w:val="none" w:sz="0" w:space="0" w:color="auto"/>
            <w:left w:val="none" w:sz="0" w:space="0" w:color="auto"/>
            <w:bottom w:val="none" w:sz="0" w:space="0" w:color="auto"/>
            <w:right w:val="none" w:sz="0" w:space="0" w:color="auto"/>
          </w:divBdr>
        </w:div>
        <w:div w:id="855775451">
          <w:marLeft w:val="446"/>
          <w:marRight w:val="0"/>
          <w:marTop w:val="34"/>
          <w:marBottom w:val="0"/>
          <w:divBdr>
            <w:top w:val="none" w:sz="0" w:space="0" w:color="auto"/>
            <w:left w:val="none" w:sz="0" w:space="0" w:color="auto"/>
            <w:bottom w:val="none" w:sz="0" w:space="0" w:color="auto"/>
            <w:right w:val="none" w:sz="0" w:space="0" w:color="auto"/>
          </w:divBdr>
        </w:div>
      </w:divsChild>
    </w:div>
    <w:div w:id="1313288739">
      <w:bodyDiv w:val="1"/>
      <w:marLeft w:val="0"/>
      <w:marRight w:val="0"/>
      <w:marTop w:val="0"/>
      <w:marBottom w:val="0"/>
      <w:divBdr>
        <w:top w:val="none" w:sz="0" w:space="0" w:color="auto"/>
        <w:left w:val="none" w:sz="0" w:space="0" w:color="auto"/>
        <w:bottom w:val="none" w:sz="0" w:space="0" w:color="auto"/>
        <w:right w:val="none" w:sz="0" w:space="0" w:color="auto"/>
      </w:divBdr>
      <w:divsChild>
        <w:div w:id="1651443771">
          <w:marLeft w:val="0"/>
          <w:marRight w:val="0"/>
          <w:marTop w:val="0"/>
          <w:marBottom w:val="0"/>
          <w:divBdr>
            <w:top w:val="none" w:sz="0" w:space="0" w:color="auto"/>
            <w:left w:val="none" w:sz="0" w:space="0" w:color="auto"/>
            <w:bottom w:val="none" w:sz="0" w:space="0" w:color="auto"/>
            <w:right w:val="none" w:sz="0" w:space="0" w:color="auto"/>
          </w:divBdr>
          <w:divsChild>
            <w:div w:id="317803528">
              <w:marLeft w:val="0"/>
              <w:marRight w:val="0"/>
              <w:marTop w:val="0"/>
              <w:marBottom w:val="0"/>
              <w:divBdr>
                <w:top w:val="none" w:sz="0" w:space="0" w:color="auto"/>
                <w:left w:val="none" w:sz="0" w:space="0" w:color="auto"/>
                <w:bottom w:val="none" w:sz="0" w:space="0" w:color="auto"/>
                <w:right w:val="none" w:sz="0" w:space="0" w:color="auto"/>
              </w:divBdr>
              <w:divsChild>
                <w:div w:id="815027894">
                  <w:marLeft w:val="0"/>
                  <w:marRight w:val="0"/>
                  <w:marTop w:val="0"/>
                  <w:marBottom w:val="0"/>
                  <w:divBdr>
                    <w:top w:val="none" w:sz="0" w:space="0" w:color="auto"/>
                    <w:left w:val="none" w:sz="0" w:space="0" w:color="auto"/>
                    <w:bottom w:val="none" w:sz="0" w:space="0" w:color="auto"/>
                    <w:right w:val="none" w:sz="0" w:space="0" w:color="auto"/>
                  </w:divBdr>
                  <w:divsChild>
                    <w:div w:id="58869005">
                      <w:marLeft w:val="0"/>
                      <w:marRight w:val="0"/>
                      <w:marTop w:val="0"/>
                      <w:marBottom w:val="0"/>
                      <w:divBdr>
                        <w:top w:val="none" w:sz="0" w:space="0" w:color="auto"/>
                        <w:left w:val="none" w:sz="0" w:space="0" w:color="auto"/>
                        <w:bottom w:val="none" w:sz="0" w:space="0" w:color="auto"/>
                        <w:right w:val="none" w:sz="0" w:space="0" w:color="auto"/>
                      </w:divBdr>
                      <w:divsChild>
                        <w:div w:id="1173954549">
                          <w:marLeft w:val="0"/>
                          <w:marRight w:val="0"/>
                          <w:marTop w:val="0"/>
                          <w:marBottom w:val="0"/>
                          <w:divBdr>
                            <w:top w:val="none" w:sz="0" w:space="0" w:color="auto"/>
                            <w:left w:val="none" w:sz="0" w:space="0" w:color="auto"/>
                            <w:bottom w:val="none" w:sz="0" w:space="0" w:color="auto"/>
                            <w:right w:val="none" w:sz="0" w:space="0" w:color="auto"/>
                          </w:divBdr>
                          <w:divsChild>
                            <w:div w:id="13364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134825">
      <w:bodyDiv w:val="1"/>
      <w:marLeft w:val="0"/>
      <w:marRight w:val="0"/>
      <w:marTop w:val="0"/>
      <w:marBottom w:val="0"/>
      <w:divBdr>
        <w:top w:val="none" w:sz="0" w:space="0" w:color="auto"/>
        <w:left w:val="none" w:sz="0" w:space="0" w:color="auto"/>
        <w:bottom w:val="none" w:sz="0" w:space="0" w:color="auto"/>
        <w:right w:val="none" w:sz="0" w:space="0" w:color="auto"/>
      </w:divBdr>
      <w:divsChild>
        <w:div w:id="1530484595">
          <w:marLeft w:val="0"/>
          <w:marRight w:val="0"/>
          <w:marTop w:val="0"/>
          <w:marBottom w:val="0"/>
          <w:divBdr>
            <w:top w:val="none" w:sz="0" w:space="0" w:color="auto"/>
            <w:left w:val="none" w:sz="0" w:space="0" w:color="auto"/>
            <w:bottom w:val="none" w:sz="0" w:space="0" w:color="auto"/>
            <w:right w:val="none" w:sz="0" w:space="0" w:color="auto"/>
          </w:divBdr>
          <w:divsChild>
            <w:div w:id="1047145724">
              <w:marLeft w:val="0"/>
              <w:marRight w:val="0"/>
              <w:marTop w:val="0"/>
              <w:marBottom w:val="0"/>
              <w:divBdr>
                <w:top w:val="none" w:sz="0" w:space="0" w:color="auto"/>
                <w:left w:val="none" w:sz="0" w:space="0" w:color="auto"/>
                <w:bottom w:val="none" w:sz="0" w:space="0" w:color="auto"/>
                <w:right w:val="none" w:sz="0" w:space="0" w:color="auto"/>
              </w:divBdr>
              <w:divsChild>
                <w:div w:id="1728260858">
                  <w:marLeft w:val="0"/>
                  <w:marRight w:val="0"/>
                  <w:marTop w:val="0"/>
                  <w:marBottom w:val="0"/>
                  <w:divBdr>
                    <w:top w:val="none" w:sz="0" w:space="0" w:color="auto"/>
                    <w:left w:val="none" w:sz="0" w:space="0" w:color="auto"/>
                    <w:bottom w:val="none" w:sz="0" w:space="0" w:color="auto"/>
                    <w:right w:val="none" w:sz="0" w:space="0" w:color="auto"/>
                  </w:divBdr>
                  <w:divsChild>
                    <w:div w:id="744910321">
                      <w:marLeft w:val="0"/>
                      <w:marRight w:val="0"/>
                      <w:marTop w:val="0"/>
                      <w:marBottom w:val="0"/>
                      <w:divBdr>
                        <w:top w:val="none" w:sz="0" w:space="0" w:color="auto"/>
                        <w:left w:val="none" w:sz="0" w:space="0" w:color="auto"/>
                        <w:bottom w:val="none" w:sz="0" w:space="0" w:color="auto"/>
                        <w:right w:val="none" w:sz="0" w:space="0" w:color="auto"/>
                      </w:divBdr>
                      <w:divsChild>
                        <w:div w:id="1592353650">
                          <w:marLeft w:val="0"/>
                          <w:marRight w:val="0"/>
                          <w:marTop w:val="0"/>
                          <w:marBottom w:val="0"/>
                          <w:divBdr>
                            <w:top w:val="none" w:sz="0" w:space="0" w:color="auto"/>
                            <w:left w:val="none" w:sz="0" w:space="0" w:color="auto"/>
                            <w:bottom w:val="none" w:sz="0" w:space="0" w:color="auto"/>
                            <w:right w:val="none" w:sz="0" w:space="0" w:color="auto"/>
                          </w:divBdr>
                          <w:divsChild>
                            <w:div w:id="9517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aman.24scse1260003@galgotiasuniversity.ac.in" TargetMode="External"/><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jpeg"/><Relationship Id="rId12" Type="http://schemas.openxmlformats.org/officeDocument/2006/relationships/hyperlink" Target="mailto:shobhit.24scse1290006@galgotiasuniversity.ac.in" TargetMode="Externa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lok.24scse1290023@galgotiasuniversity.ac.in"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jpeg"/><Relationship Id="rId10" Type="http://schemas.openxmlformats.org/officeDocument/2006/relationships/hyperlink" Target="mailto:aman.24scse1260003@galgotiasuniversity.ac.in" TargetMode="External"/><Relationship Id="rId19" Type="http://schemas.microsoft.com/office/2007/relationships/hdphoto" Target="media/hdphoto2.wdp"/><Relationship Id="rId4" Type="http://schemas.openxmlformats.org/officeDocument/2006/relationships/webSettings" Target="webSettings.xml"/><Relationship Id="rId9" Type="http://schemas.openxmlformats.org/officeDocument/2006/relationships/hyperlink" Target="mailto:shobhit.24scse1290006@galgotiasuniversity.ac.in" TargetMode="External"/><Relationship Id="rId14" Type="http://schemas.openxmlformats.org/officeDocument/2006/relationships/hyperlink" Target="mailto:alok.24scse1290023@galgotiasuniversity.ac.in" TargetMode="External"/><Relationship Id="rId22" Type="http://schemas.openxmlformats.org/officeDocument/2006/relationships/image" Target="media/image8.jpe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Local\Microsoft\Office\16.0\DTS\en-IN%7bAD09A6BF-C78C-403C-AD95-01305E389234%7d\%7bEE392D49-B497-4D93-894C-B1CB83A88912%7dtf16392850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3DE39E803442AABB3D8E7D9ACD43C3"/>
        <w:category>
          <w:name w:val="General"/>
          <w:gallery w:val="placeholder"/>
        </w:category>
        <w:types>
          <w:type w:val="bbPlcHdr"/>
        </w:types>
        <w:behaviors>
          <w:behavior w:val="content"/>
        </w:behaviors>
        <w:guid w:val="{3045151D-04CE-43F7-8B00-0F5459D62AEF}"/>
      </w:docPartPr>
      <w:docPartBody>
        <w:p w:rsidR="00C32639" w:rsidRDefault="00C32639">
          <w:pPr>
            <w:pStyle w:val="163DE39E803442AABB3D8E7D9ACD43C3"/>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November 14</w:t>
          </w:r>
          <w:r w:rsidRPr="00D86945">
            <w:rPr>
              <w:rStyle w:val="SubtitleChar"/>
              <w:b/>
            </w:rPr>
            <w:fldChar w:fldCharType="end"/>
          </w:r>
        </w:p>
      </w:docPartBody>
    </w:docPart>
    <w:docPart>
      <w:docPartPr>
        <w:name w:val="5C103B7234A340589CCB70B0EE71E1F8"/>
        <w:category>
          <w:name w:val="General"/>
          <w:gallery w:val="placeholder"/>
        </w:category>
        <w:types>
          <w:type w:val="bbPlcHdr"/>
        </w:types>
        <w:behaviors>
          <w:behavior w:val="content"/>
        </w:behaviors>
        <w:guid w:val="{BE2DA381-3377-46B6-821E-24AC4FA81D17}"/>
      </w:docPartPr>
      <w:docPartBody>
        <w:p w:rsidR="00C32639" w:rsidRDefault="00C32639" w:rsidP="00C32639">
          <w:pPr>
            <w:pStyle w:val="5C103B7234A340589CCB70B0EE71E1F8"/>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ucherie Block">
    <w:charset w:val="00"/>
    <w:family w:val="auto"/>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39"/>
    <w:rsid w:val="007D5163"/>
    <w:rsid w:val="00C32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val="en-US" w:eastAsia="en-US"/>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val="en-US" w:eastAsia="en-US"/>
      <w14:ligatures w14:val="none"/>
    </w:rPr>
  </w:style>
  <w:style w:type="paragraph" w:customStyle="1" w:styleId="163DE39E803442AABB3D8E7D9ACD43C3">
    <w:name w:val="163DE39E803442AABB3D8E7D9ACD43C3"/>
  </w:style>
  <w:style w:type="paragraph" w:customStyle="1" w:styleId="5CF92896B3424E79870F97BAFCA6B339">
    <w:name w:val="5CF92896B3424E79870F97BAFCA6B339"/>
  </w:style>
  <w:style w:type="paragraph" w:customStyle="1" w:styleId="87465AC945D143E7A778783DC8DE8542">
    <w:name w:val="87465AC945D143E7A778783DC8DE8542"/>
  </w:style>
  <w:style w:type="paragraph" w:customStyle="1" w:styleId="F2F04E5ABCAB425C85FFD8FE24AEAF4D">
    <w:name w:val="F2F04E5ABCAB425C85FFD8FE24AEAF4D"/>
  </w:style>
  <w:style w:type="paragraph" w:customStyle="1" w:styleId="46DBC9B14CEF4E5BB91AAADF1DB1FDCC">
    <w:name w:val="46DBC9B14CEF4E5BB91AAADF1DB1FDCC"/>
  </w:style>
  <w:style w:type="paragraph" w:customStyle="1" w:styleId="7498B216CC1F4578906D48FFD017CE3A">
    <w:name w:val="7498B216CC1F4578906D48FFD017CE3A"/>
  </w:style>
  <w:style w:type="paragraph" w:customStyle="1" w:styleId="6E09BB214F274EC18235232C169C6688">
    <w:name w:val="6E09BB214F274EC18235232C169C6688"/>
  </w:style>
  <w:style w:type="paragraph" w:customStyle="1" w:styleId="9B8E1916401C43FBBFF3AC7D1781D153">
    <w:name w:val="9B8E1916401C43FBBFF3AC7D1781D153"/>
  </w:style>
  <w:style w:type="paragraph" w:customStyle="1" w:styleId="5C103B7234A340589CCB70B0EE71E1F8">
    <w:name w:val="5C103B7234A340589CCB70B0EE71E1F8"/>
    <w:rsid w:val="00C326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{EE392D49-B497-4D93-894C-B1CB83A88912}tf16392850_win32</Template>
  <TotalTime>67</TotalTime>
  <Pages>7</Pages>
  <Words>14</Words>
  <Characters>81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keywords/>
  <cp:lastModifiedBy>Student</cp:lastModifiedBy>
  <cp:revision>1</cp:revision>
  <cp:lastPrinted>2025-11-14T09:04:00Z</cp:lastPrinted>
  <dcterms:created xsi:type="dcterms:W3CDTF">2025-11-14T07:47:00Z</dcterms:created>
  <dcterms:modified xsi:type="dcterms:W3CDTF">2025-11-14T09:04:00Z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